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B337A" w14:textId="17D48BD1" w:rsidR="009C307A" w:rsidRPr="000F2CB9" w:rsidRDefault="009D56F6">
      <w:pPr>
        <w:pStyle w:val="Title"/>
        <w:jc w:val="right"/>
        <w:rPr>
          <w:rFonts w:asciiTheme="minorHAnsi" w:hAnsiTheme="minorHAnsi" w:cstheme="minorHAnsi"/>
        </w:rPr>
      </w:pPr>
      <w:r w:rsidRPr="000F2CB9">
        <w:rPr>
          <w:rFonts w:asciiTheme="minorHAnsi" w:hAnsiTheme="minorHAnsi" w:cstheme="minorHAnsi"/>
        </w:rPr>
        <w:t xml:space="preserve">Melon </w:t>
      </w:r>
    </w:p>
    <w:p w14:paraId="57C2A796" w14:textId="77777777" w:rsidR="009C307A" w:rsidRPr="000F2CB9" w:rsidRDefault="00512FAF">
      <w:pPr>
        <w:pStyle w:val="Title"/>
        <w:jc w:val="right"/>
        <w:rPr>
          <w:rFonts w:asciiTheme="minorHAnsi" w:hAnsiTheme="minorHAnsi" w:cstheme="minorHAnsi"/>
        </w:rPr>
      </w:pPr>
      <w:r w:rsidRPr="000F2CB9">
        <w:rPr>
          <w:rFonts w:asciiTheme="minorHAnsi" w:hAnsiTheme="minorHAnsi" w:cstheme="minorHAnsi"/>
        </w:rPr>
        <w:fldChar w:fldCharType="begin"/>
      </w:r>
      <w:r w:rsidRPr="000F2CB9">
        <w:rPr>
          <w:rFonts w:asciiTheme="minorHAnsi" w:hAnsiTheme="minorHAnsi" w:cstheme="minorHAnsi"/>
        </w:rPr>
        <w:instrText xml:space="preserve">title  \* Mergeformat </w:instrText>
      </w:r>
      <w:r w:rsidRPr="000F2CB9">
        <w:rPr>
          <w:rFonts w:asciiTheme="minorHAnsi" w:hAnsiTheme="minorHAnsi" w:cstheme="minorHAnsi"/>
        </w:rPr>
        <w:fldChar w:fldCharType="separate"/>
      </w:r>
      <w:r w:rsidRPr="000F2CB9">
        <w:rPr>
          <w:rFonts w:asciiTheme="minorHAnsi" w:hAnsiTheme="minorHAnsi" w:cstheme="minorHAnsi"/>
        </w:rPr>
        <w:t>Use-Case Specification</w:t>
      </w:r>
      <w:r w:rsidRPr="000F2CB9">
        <w:rPr>
          <w:rFonts w:asciiTheme="minorHAnsi" w:hAnsiTheme="minorHAnsi" w:cstheme="minorHAnsi"/>
        </w:rPr>
        <w:fldChar w:fldCharType="end"/>
      </w:r>
    </w:p>
    <w:p w14:paraId="61A3FE48" w14:textId="77777777" w:rsidR="009C307A" w:rsidRPr="000F2CB9" w:rsidRDefault="009C307A">
      <w:pPr>
        <w:pStyle w:val="Title"/>
        <w:jc w:val="right"/>
        <w:rPr>
          <w:rFonts w:asciiTheme="minorHAnsi" w:hAnsiTheme="minorHAnsi" w:cstheme="minorHAnsi"/>
        </w:rPr>
      </w:pPr>
    </w:p>
    <w:p w14:paraId="6B5EF35C" w14:textId="38EB434F" w:rsidR="009C307A" w:rsidRPr="000F2CB9" w:rsidRDefault="00630073">
      <w:pPr>
        <w:pStyle w:val="Title"/>
        <w:jc w:val="right"/>
        <w:rPr>
          <w:rFonts w:asciiTheme="minorHAnsi" w:hAnsiTheme="minorHAnsi" w:cstheme="minorHAnsi"/>
          <w:sz w:val="28"/>
        </w:rPr>
      </w:pPr>
      <w:r w:rsidRPr="000F2CB9">
        <w:rPr>
          <w:rFonts w:asciiTheme="minorHAnsi" w:hAnsiTheme="minorHAnsi" w:cstheme="minorHAnsi"/>
          <w:sz w:val="28"/>
        </w:rPr>
        <w:t xml:space="preserve">Version </w:t>
      </w:r>
      <w:r w:rsidR="0063253B" w:rsidRPr="000F2CB9">
        <w:rPr>
          <w:rFonts w:asciiTheme="minorHAnsi" w:hAnsiTheme="minorHAnsi" w:cstheme="minorHAnsi"/>
          <w:sz w:val="28"/>
        </w:rPr>
        <w:t>1</w:t>
      </w:r>
      <w:r w:rsidR="00DA6243" w:rsidRPr="000F2CB9">
        <w:rPr>
          <w:rFonts w:asciiTheme="minorHAnsi" w:hAnsiTheme="minorHAnsi" w:cstheme="minorHAnsi"/>
          <w:sz w:val="28"/>
        </w:rPr>
        <w:t>.0</w:t>
      </w:r>
    </w:p>
    <w:p w14:paraId="34AAFD25" w14:textId="77777777" w:rsidR="009C307A" w:rsidRPr="000F2CB9" w:rsidRDefault="009C307A">
      <w:pPr>
        <w:rPr>
          <w:rFonts w:asciiTheme="minorHAnsi" w:hAnsiTheme="minorHAnsi" w:cstheme="minorHAnsi"/>
        </w:rPr>
      </w:pPr>
    </w:p>
    <w:p w14:paraId="1F9ED597" w14:textId="77777777" w:rsidR="009C307A" w:rsidRPr="000F2CB9" w:rsidRDefault="009C307A">
      <w:pPr>
        <w:rPr>
          <w:rFonts w:asciiTheme="minorHAnsi" w:hAnsiTheme="minorHAnsi" w:cstheme="minorHAnsi"/>
        </w:rPr>
      </w:pPr>
    </w:p>
    <w:p w14:paraId="2B74D3D4" w14:textId="77777777" w:rsidR="009C307A" w:rsidRPr="000F2CB9" w:rsidRDefault="009C307A">
      <w:pPr>
        <w:pStyle w:val="BodyText"/>
        <w:rPr>
          <w:rFonts w:asciiTheme="minorHAnsi" w:hAnsiTheme="minorHAnsi" w:cstheme="minorHAnsi"/>
        </w:rPr>
      </w:pPr>
    </w:p>
    <w:p w14:paraId="3BEF3AEA" w14:textId="77777777" w:rsidR="009C307A" w:rsidRPr="000F2CB9" w:rsidRDefault="009C307A">
      <w:pPr>
        <w:pStyle w:val="BodyText"/>
        <w:rPr>
          <w:rFonts w:asciiTheme="minorHAnsi" w:hAnsiTheme="minorHAnsi" w:cstheme="minorHAnsi"/>
        </w:rPr>
      </w:pPr>
    </w:p>
    <w:p w14:paraId="63B4071C" w14:textId="77777777" w:rsidR="009C307A" w:rsidRPr="000F2CB9" w:rsidRDefault="009C307A">
      <w:pPr>
        <w:rPr>
          <w:rFonts w:asciiTheme="minorHAnsi" w:hAnsiTheme="minorHAnsi" w:cstheme="minorHAnsi"/>
        </w:rPr>
        <w:sectPr w:rsidR="009C307A" w:rsidRPr="000F2CB9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0C81B0CA" w14:textId="77777777" w:rsidR="009C307A" w:rsidRPr="000F2CB9" w:rsidRDefault="00630073">
      <w:pPr>
        <w:pStyle w:val="Title"/>
        <w:rPr>
          <w:rFonts w:asciiTheme="minorHAnsi" w:hAnsiTheme="minorHAnsi" w:cstheme="minorHAnsi"/>
        </w:rPr>
      </w:pPr>
      <w:r w:rsidRPr="000F2CB9">
        <w:rPr>
          <w:rFonts w:asciiTheme="minorHAnsi" w:hAnsiTheme="minorHAnsi" w:cstheme="minorHAnsi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C307A" w:rsidRPr="000F2CB9" w14:paraId="4CAEDE99" w14:textId="77777777">
        <w:tc>
          <w:tcPr>
            <w:tcW w:w="2304" w:type="dxa"/>
          </w:tcPr>
          <w:p w14:paraId="6667F346" w14:textId="77777777" w:rsidR="009C307A" w:rsidRPr="000F2CB9" w:rsidRDefault="00630073">
            <w:pPr>
              <w:pStyle w:val="Tabletext"/>
              <w:jc w:val="center"/>
              <w:rPr>
                <w:rFonts w:asciiTheme="minorHAnsi" w:hAnsiTheme="minorHAnsi" w:cstheme="minorHAnsi"/>
                <w:b/>
              </w:rPr>
            </w:pPr>
            <w:r w:rsidRPr="000F2CB9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152" w:type="dxa"/>
          </w:tcPr>
          <w:p w14:paraId="3CEC9F9E" w14:textId="77777777" w:rsidR="009C307A" w:rsidRPr="000F2CB9" w:rsidRDefault="00630073">
            <w:pPr>
              <w:pStyle w:val="Tabletext"/>
              <w:jc w:val="center"/>
              <w:rPr>
                <w:rFonts w:asciiTheme="minorHAnsi" w:hAnsiTheme="minorHAnsi" w:cstheme="minorHAnsi"/>
                <w:b/>
              </w:rPr>
            </w:pPr>
            <w:r w:rsidRPr="000F2CB9">
              <w:rPr>
                <w:rFonts w:asciiTheme="minorHAnsi" w:hAnsiTheme="minorHAnsi" w:cstheme="minorHAnsi"/>
                <w:b/>
              </w:rPr>
              <w:t>Version</w:t>
            </w:r>
          </w:p>
        </w:tc>
        <w:tc>
          <w:tcPr>
            <w:tcW w:w="3744" w:type="dxa"/>
          </w:tcPr>
          <w:p w14:paraId="5CB44C69" w14:textId="77777777" w:rsidR="009C307A" w:rsidRPr="000F2CB9" w:rsidRDefault="00630073">
            <w:pPr>
              <w:pStyle w:val="Tabletext"/>
              <w:jc w:val="center"/>
              <w:rPr>
                <w:rFonts w:asciiTheme="minorHAnsi" w:hAnsiTheme="minorHAnsi" w:cstheme="minorHAnsi"/>
                <w:b/>
              </w:rPr>
            </w:pPr>
            <w:r w:rsidRPr="000F2CB9">
              <w:rPr>
                <w:rFonts w:asciiTheme="minorHAnsi" w:hAnsiTheme="minorHAnsi" w:cstheme="minorHAnsi"/>
                <w:b/>
              </w:rPr>
              <w:t>Description</w:t>
            </w:r>
          </w:p>
        </w:tc>
        <w:tc>
          <w:tcPr>
            <w:tcW w:w="2304" w:type="dxa"/>
          </w:tcPr>
          <w:p w14:paraId="0BE43416" w14:textId="77777777" w:rsidR="009C307A" w:rsidRPr="000F2CB9" w:rsidRDefault="00630073">
            <w:pPr>
              <w:pStyle w:val="Tabletext"/>
              <w:jc w:val="center"/>
              <w:rPr>
                <w:rFonts w:asciiTheme="minorHAnsi" w:hAnsiTheme="minorHAnsi" w:cstheme="minorHAnsi"/>
                <w:b/>
              </w:rPr>
            </w:pPr>
            <w:r w:rsidRPr="000F2CB9">
              <w:rPr>
                <w:rFonts w:asciiTheme="minorHAnsi" w:hAnsiTheme="minorHAnsi" w:cstheme="minorHAnsi"/>
                <w:b/>
              </w:rPr>
              <w:t>Author</w:t>
            </w:r>
          </w:p>
        </w:tc>
      </w:tr>
      <w:tr w:rsidR="009C307A" w:rsidRPr="000F2CB9" w14:paraId="7BE9AE2D" w14:textId="77777777">
        <w:tc>
          <w:tcPr>
            <w:tcW w:w="2304" w:type="dxa"/>
          </w:tcPr>
          <w:p w14:paraId="6B9E6CAB" w14:textId="595E21E9" w:rsidR="009C307A" w:rsidRPr="000F2CB9" w:rsidRDefault="0063253B" w:rsidP="00DA6243">
            <w:pPr>
              <w:pStyle w:val="Tabletext"/>
              <w:jc w:val="center"/>
              <w:rPr>
                <w:rFonts w:asciiTheme="minorHAnsi" w:hAnsiTheme="minorHAnsi" w:cstheme="minorHAnsi"/>
              </w:rPr>
            </w:pPr>
            <w:r w:rsidRPr="000F2CB9">
              <w:rPr>
                <w:rFonts w:asciiTheme="minorHAnsi" w:hAnsiTheme="minorHAnsi" w:cstheme="minorHAnsi"/>
              </w:rPr>
              <w:t>May</w:t>
            </w:r>
            <w:r w:rsidR="00DA6243" w:rsidRPr="000F2CB9">
              <w:rPr>
                <w:rFonts w:asciiTheme="minorHAnsi" w:hAnsiTheme="minorHAnsi" w:cstheme="minorHAnsi"/>
              </w:rPr>
              <w:t xml:space="preserve"> 2026</w:t>
            </w:r>
          </w:p>
        </w:tc>
        <w:tc>
          <w:tcPr>
            <w:tcW w:w="1152" w:type="dxa"/>
          </w:tcPr>
          <w:p w14:paraId="37BBDB33" w14:textId="345F5983" w:rsidR="009C307A" w:rsidRPr="000F2CB9" w:rsidRDefault="00DA6243" w:rsidP="00DA6243">
            <w:pPr>
              <w:pStyle w:val="Tabletext"/>
              <w:jc w:val="center"/>
              <w:rPr>
                <w:rFonts w:asciiTheme="minorHAnsi" w:hAnsiTheme="minorHAnsi" w:cstheme="minorHAnsi"/>
              </w:rPr>
            </w:pPr>
            <w:r w:rsidRPr="000F2CB9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3744" w:type="dxa"/>
          </w:tcPr>
          <w:p w14:paraId="3CD50FC4" w14:textId="7E6BAF57" w:rsidR="009C307A" w:rsidRPr="000F2CB9" w:rsidRDefault="0063253B" w:rsidP="0063253B">
            <w:pPr>
              <w:pStyle w:val="Tabletext"/>
              <w:jc w:val="center"/>
              <w:rPr>
                <w:rFonts w:asciiTheme="minorHAnsi" w:hAnsiTheme="minorHAnsi" w:cstheme="minorHAnsi"/>
              </w:rPr>
            </w:pPr>
            <w:r w:rsidRPr="000F2CB9">
              <w:rPr>
                <w:rFonts w:asciiTheme="minorHAnsi" w:hAnsiTheme="minorHAnsi" w:cstheme="minorHAnsi"/>
              </w:rPr>
              <w:t>Khởi tạo mô hình UC và đặc tả.</w:t>
            </w:r>
          </w:p>
        </w:tc>
        <w:tc>
          <w:tcPr>
            <w:tcW w:w="2304" w:type="dxa"/>
          </w:tcPr>
          <w:p w14:paraId="54CA9CAE" w14:textId="055753D2" w:rsidR="009C307A" w:rsidRPr="000F2CB9" w:rsidRDefault="00DA6243" w:rsidP="00DA6243">
            <w:pPr>
              <w:pStyle w:val="Tabletext"/>
              <w:jc w:val="center"/>
              <w:rPr>
                <w:rFonts w:asciiTheme="minorHAnsi" w:hAnsiTheme="minorHAnsi" w:cstheme="minorHAnsi"/>
              </w:rPr>
            </w:pPr>
            <w:r w:rsidRPr="000F2CB9">
              <w:rPr>
                <w:rFonts w:asciiTheme="minorHAnsi" w:hAnsiTheme="minorHAnsi" w:cstheme="minorHAnsi"/>
              </w:rPr>
              <w:t>Team</w:t>
            </w:r>
          </w:p>
        </w:tc>
      </w:tr>
    </w:tbl>
    <w:p w14:paraId="6345290F" w14:textId="77777777" w:rsidR="009C307A" w:rsidRPr="000F2CB9" w:rsidRDefault="009C307A">
      <w:pPr>
        <w:rPr>
          <w:rFonts w:asciiTheme="minorHAnsi" w:hAnsiTheme="minorHAnsi" w:cstheme="minorHAnsi"/>
        </w:rPr>
      </w:pPr>
    </w:p>
    <w:p w14:paraId="6F451105" w14:textId="77777777" w:rsidR="009C307A" w:rsidRDefault="00630073">
      <w:pPr>
        <w:pStyle w:val="Title"/>
        <w:rPr>
          <w:rFonts w:asciiTheme="minorHAnsi" w:hAnsiTheme="minorHAnsi" w:cstheme="minorHAnsi"/>
        </w:rPr>
      </w:pPr>
      <w:r w:rsidRPr="000F2CB9">
        <w:rPr>
          <w:rFonts w:asciiTheme="minorHAnsi" w:hAnsiTheme="minorHAnsi" w:cstheme="minorHAnsi"/>
        </w:rPr>
        <w:br w:type="page"/>
      </w:r>
      <w:r w:rsidRPr="000F2CB9">
        <w:rPr>
          <w:rFonts w:asciiTheme="minorHAnsi" w:hAnsiTheme="minorHAnsi" w:cstheme="minorHAnsi"/>
        </w:rPr>
        <w:lastRenderedPageBreak/>
        <w:t>Table of Contents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11235082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474119" w14:textId="7D565177" w:rsidR="00FC6837" w:rsidRDefault="00FC6837">
          <w:pPr>
            <w:pStyle w:val="TOCHeading"/>
          </w:pPr>
        </w:p>
        <w:p w14:paraId="4E37EC09" w14:textId="591D5C32" w:rsidR="00FC6837" w:rsidRDefault="00FC683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697745" w:history="1">
            <w:r w:rsidRPr="00CC2FDC">
              <w:rPr>
                <w:rStyle w:val="Hyperlink"/>
                <w:rFonts w:cstheme="minorHAnsi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rFonts w:cstheme="minorHAnsi"/>
                <w:noProof/>
              </w:rPr>
              <w:t>Use-case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6F148" w14:textId="3EAB3559" w:rsidR="00FC6837" w:rsidRDefault="00FC6837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46" w:history="1">
            <w:r w:rsidRPr="00CC2FDC">
              <w:rPr>
                <w:rStyle w:val="Hyperlink"/>
                <w:rFonts w:cstheme="minorHAns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rFonts w:cstheme="minorHAnsi"/>
                <w:noProof/>
              </w:rPr>
              <w:t>Use-case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33318" w14:textId="7AAC4904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47" w:history="1">
            <w:r w:rsidRPr="00CC2FDC">
              <w:rPr>
                <w:rStyle w:val="Hyperlink"/>
                <w:rFonts w:cstheme="minorHAns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rFonts w:cstheme="minorHAnsi"/>
                <w:noProof/>
              </w:rPr>
              <w:t>UC-01 — Đăng ký / Đăng nhập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BF4AF" w14:textId="6F5B54BD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48" w:history="1">
            <w:r w:rsidRPr="00CC2FDC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UC-02 — Quản lý hồ sơ học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6DD08" w14:textId="22385811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49" w:history="1">
            <w:r w:rsidRPr="00CC2FDC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UC-03 — Tìm kiếm và chọn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A2E56" w14:textId="55D3CA15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0" w:history="1">
            <w:r w:rsidRPr="00CC2FDC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UC-04 — Thực hiện bài học (slides, quiz)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05616" w14:textId="4958BA8B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1" w:history="1">
            <w:r w:rsidRPr="00CC2FDC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UC-05 — Hỗ trợ bởi AI Tutor (Cosmo)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505A" w14:textId="56287DC4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2" w:history="1">
            <w:r w:rsidRPr="00CC2FDC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UC-06 — Nghe nội dung bằng TTS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55AC" w14:textId="098FA173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3" w:history="1">
            <w:r w:rsidRPr="00CC2FDC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UC-07 — Xem tiến độ, XP và huy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A48A" w14:textId="119CC515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4" w:history="1">
            <w:r w:rsidRPr="00CC2FDC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UC-08 — Xem bảng xếp hạng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A221E" w14:textId="55992A9A" w:rsidR="00FC6837" w:rsidRDefault="00FC6837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5" w:history="1">
            <w:r w:rsidRPr="00CC2FDC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UC-09 — Báo cáo học tập phụ huynh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A686" w14:textId="6CF774B0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6" w:history="1">
            <w:r w:rsidRPr="00CC2FDC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UC-10 — Liên kết tài khoản gia đình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436A" w14:textId="18DC49DE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7" w:history="1">
            <w:r w:rsidRPr="00CC2FDC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UC-11 — Tải tài liệu và sinh nội dung ôn tập (RAG)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0018" w14:textId="6B2A0966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8" w:history="1">
            <w:r w:rsidRPr="00CC2FDC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UC-12 — Quản lý danh mục bài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503D" w14:textId="085B2870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59" w:history="1">
            <w:r w:rsidRPr="00CC2FDC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UC-13 — Xử lý nội dung bị gắn cờ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224DB" w14:textId="09656FC5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60" w:history="1">
            <w:r w:rsidRPr="00CC2FDC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UC-14 — Kiểm duyệt AI tự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CA03A" w14:textId="5291F23F" w:rsidR="00FC6837" w:rsidRDefault="00FC6837">
          <w:pPr>
            <w:pStyle w:val="TOC2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697761" w:history="1">
            <w:r w:rsidRPr="00CC2FDC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C2FDC">
              <w:rPr>
                <w:rStyle w:val="Hyperlink"/>
                <w:noProof/>
              </w:rPr>
              <w:t>UC-15 — Gợi ý học thích ứng (mở rộng / planned)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_Toc229697761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964FB" w14:textId="44072D4F" w:rsidR="00FC6837" w:rsidRDefault="00FC6837">
          <w:r>
            <w:rPr>
              <w:b/>
              <w:bCs/>
              <w:noProof/>
            </w:rPr>
            <w:fldChar w:fldCharType="end"/>
          </w:r>
        </w:p>
      </w:sdtContent>
    </w:sdt>
    <w:p w14:paraId="51209875" w14:textId="303F9763" w:rsidR="00FC6837" w:rsidRDefault="00FC6837" w:rsidP="00FC6837"/>
    <w:p w14:paraId="08DA0958" w14:textId="77777777" w:rsidR="00FC6837" w:rsidRDefault="00FC6837" w:rsidP="00FC6837"/>
    <w:p w14:paraId="71210BA6" w14:textId="77777777" w:rsidR="00FC6837" w:rsidRDefault="00FC6837" w:rsidP="00FC6837"/>
    <w:p w14:paraId="0CC475E3" w14:textId="77777777" w:rsidR="00FC6837" w:rsidRDefault="00FC6837" w:rsidP="00FC6837"/>
    <w:p w14:paraId="34E44016" w14:textId="77777777" w:rsidR="00FC6837" w:rsidRDefault="00FC6837" w:rsidP="00FC6837"/>
    <w:p w14:paraId="6F068C1B" w14:textId="77777777" w:rsidR="00FC6837" w:rsidRDefault="00FC6837" w:rsidP="00FC6837"/>
    <w:p w14:paraId="3B0F5501" w14:textId="77777777" w:rsidR="00FC6837" w:rsidRDefault="00FC6837" w:rsidP="00FC6837"/>
    <w:p w14:paraId="59039030" w14:textId="77777777" w:rsidR="00FC6837" w:rsidRDefault="00FC6837" w:rsidP="00FC6837"/>
    <w:p w14:paraId="1DA95A85" w14:textId="77777777" w:rsidR="00FC6837" w:rsidRDefault="00FC6837" w:rsidP="00FC6837"/>
    <w:p w14:paraId="3C5E96A0" w14:textId="77777777" w:rsidR="00FC6837" w:rsidRDefault="00FC6837" w:rsidP="00FC6837"/>
    <w:p w14:paraId="55D5DC96" w14:textId="77777777" w:rsidR="00FC6837" w:rsidRDefault="00FC6837" w:rsidP="00FC6837"/>
    <w:p w14:paraId="5BAFE760" w14:textId="77777777" w:rsidR="00FC6837" w:rsidRDefault="00FC6837" w:rsidP="00FC6837"/>
    <w:p w14:paraId="0B1B87D1" w14:textId="77777777" w:rsidR="00FC6837" w:rsidRDefault="00FC6837" w:rsidP="00FC6837"/>
    <w:p w14:paraId="0396647D" w14:textId="77777777" w:rsidR="00FC6837" w:rsidRDefault="00FC6837" w:rsidP="00FC6837"/>
    <w:p w14:paraId="4387A8D2" w14:textId="77777777" w:rsidR="00FC6837" w:rsidRDefault="00FC6837" w:rsidP="00FC6837"/>
    <w:p w14:paraId="42FDDB91" w14:textId="77777777" w:rsidR="00FC6837" w:rsidRDefault="00FC6837" w:rsidP="00FC6837"/>
    <w:p w14:paraId="3E825516" w14:textId="77777777" w:rsidR="00FC6837" w:rsidRDefault="00FC6837" w:rsidP="00FC6837"/>
    <w:p w14:paraId="33D3EC63" w14:textId="77777777" w:rsidR="00FC6837" w:rsidRDefault="00FC6837" w:rsidP="00FC6837"/>
    <w:p w14:paraId="28018AFD" w14:textId="77777777" w:rsidR="00FC6837" w:rsidRPr="00FC6837" w:rsidRDefault="00FC6837" w:rsidP="00FC6837"/>
    <w:p w14:paraId="17F95EA9" w14:textId="5C257751" w:rsidR="00E06BE7" w:rsidRPr="000F2CB9" w:rsidRDefault="004E3DCC" w:rsidP="00E06BE7">
      <w:pPr>
        <w:pStyle w:val="Heading1"/>
        <w:rPr>
          <w:rFonts w:asciiTheme="minorHAnsi" w:hAnsiTheme="minorHAnsi" w:cstheme="minorHAnsi"/>
        </w:rPr>
      </w:pPr>
      <w:bookmarkStart w:id="0" w:name="_Toc416105490"/>
      <w:bookmarkStart w:id="1" w:name="_Toc229697745"/>
      <w:r w:rsidRPr="000F2CB9">
        <w:rPr>
          <w:rFonts w:asciiTheme="minorHAnsi" w:hAnsiTheme="minorHAnsi" w:cstheme="minorHAnsi"/>
        </w:rPr>
        <w:lastRenderedPageBreak/>
        <w:t>Use-case Model</w:t>
      </w:r>
      <w:bookmarkEnd w:id="0"/>
      <w:bookmarkEnd w:id="1"/>
    </w:p>
    <w:p w14:paraId="54B13928" w14:textId="28CE6597" w:rsidR="004E3DCC" w:rsidRPr="000F2CB9" w:rsidRDefault="00063D9C" w:rsidP="004078A2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111C1033" wp14:editId="4F2C2BD0">
            <wp:extent cx="5943600" cy="2134235"/>
            <wp:effectExtent l="0" t="0" r="0" b="0"/>
            <wp:docPr id="2070624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24101" name="Picture 20706241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A37A" w14:textId="77777777" w:rsidR="004E3DCC" w:rsidRPr="000F2CB9" w:rsidRDefault="004E3DCC" w:rsidP="004E3DCC">
      <w:pPr>
        <w:rPr>
          <w:rFonts w:asciiTheme="minorHAnsi" w:hAnsiTheme="minorHAnsi" w:cstheme="minorHAnsi"/>
        </w:rPr>
      </w:pPr>
    </w:p>
    <w:p w14:paraId="7561B535" w14:textId="6CD323A8" w:rsidR="004E3DCC" w:rsidRPr="000F2CB9" w:rsidRDefault="00591379" w:rsidP="0063253B">
      <w:pPr>
        <w:pStyle w:val="Heading1"/>
        <w:rPr>
          <w:rFonts w:asciiTheme="minorHAnsi" w:hAnsiTheme="minorHAnsi" w:cstheme="minorHAnsi"/>
        </w:rPr>
      </w:pPr>
      <w:bookmarkStart w:id="2" w:name="_Toc416105491"/>
      <w:bookmarkStart w:id="3" w:name="_Toc229697746"/>
      <w:r w:rsidRPr="000F2CB9">
        <w:rPr>
          <w:rFonts w:asciiTheme="minorHAnsi" w:hAnsiTheme="minorHAnsi" w:cstheme="minorHAnsi"/>
        </w:rPr>
        <w:t xml:space="preserve">Use-case </w:t>
      </w:r>
      <w:r w:rsidR="00016409" w:rsidRPr="000F2CB9">
        <w:rPr>
          <w:rFonts w:asciiTheme="minorHAnsi" w:hAnsiTheme="minorHAnsi" w:cstheme="minorHAnsi"/>
        </w:rPr>
        <w:t>Specifications</w:t>
      </w:r>
      <w:bookmarkEnd w:id="2"/>
      <w:bookmarkEnd w:id="3"/>
    </w:p>
    <w:p w14:paraId="59500D9E" w14:textId="323A9DB5" w:rsidR="0063253B" w:rsidRPr="000F2CB9" w:rsidRDefault="0063253B" w:rsidP="0063253B">
      <w:pPr>
        <w:pStyle w:val="Heading2"/>
        <w:rPr>
          <w:rFonts w:asciiTheme="minorHAnsi" w:hAnsiTheme="minorHAnsi" w:cstheme="minorHAnsi"/>
        </w:rPr>
      </w:pPr>
      <w:bookmarkStart w:id="4" w:name="_Toc229697747"/>
      <w:r w:rsidRPr="000F2CB9">
        <w:rPr>
          <w:rFonts w:asciiTheme="minorHAnsi" w:hAnsiTheme="minorHAnsi" w:cstheme="minorHAnsi"/>
        </w:rPr>
        <w:t>UC-01 — Đăng ký / Đăng nhập tài khoản</w:t>
      </w:r>
      <w:bookmarkEnd w:id="4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02047E" w14:paraId="69B4A9A0" w14:textId="77777777" w:rsidTr="0034052E">
        <w:tc>
          <w:tcPr>
            <w:tcW w:w="1728" w:type="dxa"/>
            <w:hideMark/>
          </w:tcPr>
          <w:p w14:paraId="6F274272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502D020E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02047E" w14:paraId="2006FB4F" w14:textId="77777777" w:rsidTr="0034052E">
        <w:tc>
          <w:tcPr>
            <w:tcW w:w="1728" w:type="dxa"/>
            <w:hideMark/>
          </w:tcPr>
          <w:p w14:paraId="52DC5776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6A1418C4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Đăng ký / Đăng nhập tài khoản.</w:t>
            </w:r>
          </w:p>
        </w:tc>
      </w:tr>
      <w:tr w:rsidR="0063253B" w:rsidRPr="0002047E" w14:paraId="56887498" w14:textId="77777777" w:rsidTr="0034052E">
        <w:tc>
          <w:tcPr>
            <w:tcW w:w="1728" w:type="dxa"/>
            <w:hideMark/>
          </w:tcPr>
          <w:p w14:paraId="46E3D2F3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2D209888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Cho phép phụ huynh hoặc học sinh (có hỗ trợ của người lớn khi cần) thiết lập phiên làm việc an toàn, phân quyền theo vai trò (học sinh / phụ huynh / quản trị).</w:t>
            </w:r>
          </w:p>
        </w:tc>
      </w:tr>
      <w:tr w:rsidR="0063253B" w:rsidRPr="0002047E" w14:paraId="4D2B577B" w14:textId="77777777" w:rsidTr="0034052E">
        <w:tc>
          <w:tcPr>
            <w:tcW w:w="1728" w:type="dxa"/>
            <w:hideMark/>
          </w:tcPr>
          <w:p w14:paraId="4BEDC73B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7C00FE5E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Phụ huynh, Học sinh. </w:t>
            </w: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Dịch vụ xác thực (ví dụ OAuth / Email), hệ thống gửi email xác minh (nếu có).</w:t>
            </w:r>
          </w:p>
        </w:tc>
      </w:tr>
      <w:tr w:rsidR="0063253B" w:rsidRPr="0002047E" w14:paraId="1486CFF6" w14:textId="77777777" w:rsidTr="0034052E">
        <w:tc>
          <w:tcPr>
            <w:tcW w:w="1728" w:type="dxa"/>
            <w:hideMark/>
          </w:tcPr>
          <w:p w14:paraId="12C7E2E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525085B8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1. Người dùng mở ứng dụng Melon. </w:t>
            </w:r>
          </w:p>
          <w:p w14:paraId="476D1291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hiển thị trạng thái chưa đăng nhập hoặc nút “Đăng nhập / Đăng ký”. </w:t>
            </w:r>
          </w:p>
          <w:p w14:paraId="1F3F9A87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3. Người dùng chọn “Đăng ký” hoặc “Đăng nhập”. </w:t>
            </w:r>
          </w:p>
          <w:p w14:paraId="3EF5CA01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4. Người dùng cung cấp thông tin định danh theo phương thức đã chọn (email, mật khẩu, hoặc đăng nhập mạng xã hội). </w:t>
            </w:r>
          </w:p>
          <w:p w14:paraId="7658C8AA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xác thực với nhà cung cấp định danh. </w:t>
            </w:r>
          </w:p>
          <w:p w14:paraId="5DACAA0B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6. Hệ thống tạo hoặc khôi phục phiên, gán vai trò và chuyển giao diện phù hợp (học sinh / phụ huynh). </w:t>
            </w:r>
          </w:p>
          <w:p w14:paraId="19595E64" w14:textId="47172329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7. Hệ thống ghi nhận sự kiện đăng nhập thành công.</w:t>
            </w:r>
          </w:p>
        </w:tc>
      </w:tr>
      <w:tr w:rsidR="0063253B" w:rsidRPr="0002047E" w14:paraId="7361E8CE" w14:textId="77777777" w:rsidTr="0034052E">
        <w:tc>
          <w:tcPr>
            <w:tcW w:w="1728" w:type="dxa"/>
            <w:hideMark/>
          </w:tcPr>
          <w:p w14:paraId="12E4DB99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74F68289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Thông tin sai: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Ở bước 5, hệ thống báo lỗi; quay lại bước 4. </w:t>
            </w:r>
          </w:p>
          <w:p w14:paraId="5F606F82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Tài khoản chưa kích hoạt: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Hệ thống hướng dẫn xác minh email (nếu chính sách yêu cầu). </w:t>
            </w:r>
          </w:p>
          <w:p w14:paraId="42F0139E" w14:textId="0F2D7EA6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A3 — Quên mật khẩu: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Luồng đặt lại mật khẩu qua email/SMS theo cấu hình. </w:t>
            </w:r>
          </w:p>
          <w:p w14:paraId="70C93E24" w14:textId="2FFAC8A4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A4 — Đăng nhập phụ huynh cho trẻ nhỏ: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Phụ huynh thực hiện bước 3–6, sau đó chọn “vào chế độ con” nếu sản phẩm hỗ trợ hồ sơ con.</w:t>
            </w:r>
          </w:p>
        </w:tc>
      </w:tr>
      <w:tr w:rsidR="0063253B" w:rsidRPr="0002047E" w14:paraId="52F870F7" w14:textId="77777777" w:rsidTr="0034052E">
        <w:tc>
          <w:tcPr>
            <w:tcW w:w="1728" w:type="dxa"/>
            <w:hideMark/>
          </w:tcPr>
          <w:p w14:paraId="0E2D1F4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741489D4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Người dùng có kết nối mạng; trình duyệt / ứng dụng tương thích; dịch vụ xác thực hoạt động.</w:t>
            </w:r>
          </w:p>
        </w:tc>
      </w:tr>
      <w:tr w:rsidR="0063253B" w:rsidRPr="0002047E" w14:paraId="3242EE25" w14:textId="77777777" w:rsidTr="0034052E">
        <w:tc>
          <w:tcPr>
            <w:tcW w:w="1728" w:type="dxa"/>
            <w:hideMark/>
          </w:tcPr>
          <w:p w14:paraId="2012A3C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0620C56F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Phiên đăng nhập hợp lệ; giao diện và quyền truy cập khớp vai trò; nhật ký bảo mật được cập nhật (nếu bật).</w:t>
            </w:r>
          </w:p>
        </w:tc>
      </w:tr>
    </w:tbl>
    <w:p w14:paraId="2ABFA733" w14:textId="77777777" w:rsidR="0002047E" w:rsidRDefault="0002047E" w:rsidP="0063253B">
      <w:pPr>
        <w:rPr>
          <w:rFonts w:asciiTheme="minorHAnsi" w:hAnsiTheme="minorHAnsi" w:cstheme="minorHAnsi"/>
          <w:b/>
          <w:bCs/>
        </w:rPr>
      </w:pPr>
    </w:p>
    <w:p w14:paraId="21510BFD" w14:textId="77777777" w:rsidR="0002047E" w:rsidRDefault="0002047E" w:rsidP="0063253B">
      <w:pPr>
        <w:rPr>
          <w:rFonts w:asciiTheme="minorHAnsi" w:hAnsiTheme="minorHAnsi" w:cstheme="minorHAnsi"/>
          <w:b/>
          <w:bCs/>
        </w:rPr>
      </w:pPr>
    </w:p>
    <w:p w14:paraId="3797F992" w14:textId="77777777" w:rsidR="0002047E" w:rsidRDefault="0002047E" w:rsidP="0063253B">
      <w:pPr>
        <w:rPr>
          <w:rFonts w:asciiTheme="minorHAnsi" w:hAnsiTheme="minorHAnsi" w:cstheme="minorHAnsi"/>
          <w:b/>
          <w:bCs/>
        </w:rPr>
      </w:pPr>
    </w:p>
    <w:p w14:paraId="3D284C94" w14:textId="77777777" w:rsidR="0002047E" w:rsidRDefault="0002047E" w:rsidP="0063253B">
      <w:pPr>
        <w:rPr>
          <w:rFonts w:asciiTheme="minorHAnsi" w:hAnsiTheme="minorHAnsi" w:cstheme="minorHAnsi"/>
          <w:b/>
          <w:bCs/>
        </w:rPr>
      </w:pPr>
    </w:p>
    <w:p w14:paraId="1BA8A61E" w14:textId="78F5BB99" w:rsidR="0063253B" w:rsidRPr="000F2CB9" w:rsidRDefault="0063253B" w:rsidP="00FC6837">
      <w:pPr>
        <w:pStyle w:val="Heading2"/>
      </w:pPr>
      <w:bookmarkStart w:id="5" w:name="_Toc229697748"/>
      <w:r w:rsidRPr="000F2CB9">
        <w:lastRenderedPageBreak/>
        <w:t>UC-02 — Quản lý hồ sơ học sinh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0F2CB9" w14:paraId="2A45C99F" w14:textId="77777777" w:rsidTr="0034052E">
        <w:tc>
          <w:tcPr>
            <w:tcW w:w="1728" w:type="dxa"/>
            <w:hideMark/>
          </w:tcPr>
          <w:p w14:paraId="2FF9997A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1581A93A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0F2CB9" w14:paraId="60AFDB89" w14:textId="77777777" w:rsidTr="0034052E">
        <w:tc>
          <w:tcPr>
            <w:tcW w:w="1728" w:type="dxa"/>
            <w:hideMark/>
          </w:tcPr>
          <w:p w14:paraId="5254B167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162691B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Quản lý hồ sơ học sinh.</w:t>
            </w:r>
          </w:p>
        </w:tc>
      </w:tr>
      <w:tr w:rsidR="0063253B" w:rsidRPr="000F2CB9" w14:paraId="41363712" w14:textId="77777777" w:rsidTr="0034052E">
        <w:tc>
          <w:tcPr>
            <w:tcW w:w="1728" w:type="dxa"/>
            <w:hideMark/>
          </w:tcPr>
          <w:p w14:paraId="5586055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11889E86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Cho phép cập nhật tên hiển thị, lớp / độ tuổi, avatar và (tuỳ chính sách) chủ đề yêu thích để cá nhân hóa trải nghiệm học.</w:t>
            </w:r>
          </w:p>
        </w:tc>
      </w:tr>
      <w:tr w:rsidR="0063253B" w:rsidRPr="000F2CB9" w14:paraId="63BCAA82" w14:textId="77777777" w:rsidTr="0034052E">
        <w:tc>
          <w:tcPr>
            <w:tcW w:w="1728" w:type="dxa"/>
            <w:hideMark/>
          </w:tcPr>
          <w:p w14:paraId="57EB96D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04058B46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Học sinh (với giới hạn tuổi), </w:t>
            </w: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 huynh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(có thể chỉnh sửa thay khi cần). </w:t>
            </w: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Lưu trữ hồ sơ (DB / đám mây).</w:t>
            </w:r>
          </w:p>
        </w:tc>
      </w:tr>
      <w:tr w:rsidR="0063253B" w:rsidRPr="000F2CB9" w14:paraId="210B5C89" w14:textId="77777777" w:rsidTr="0034052E">
        <w:tc>
          <w:tcPr>
            <w:tcW w:w="1728" w:type="dxa"/>
            <w:hideMark/>
          </w:tcPr>
          <w:p w14:paraId="57E63243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6AC1444B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1. Người dùng đã đăng nhập mở màn hình “Hồ sơ”. </w:t>
            </w:r>
          </w:p>
          <w:p w14:paraId="46999538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hiển thị dữ liệu hiện có. </w:t>
            </w:r>
          </w:p>
          <w:p w14:paraId="16E0F0E0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3. Người dùng chỉnh sửa các trường được phép. </w:t>
            </w:r>
          </w:p>
          <w:p w14:paraId="7486D6D5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4. Người dùng xác nhận “Lưu”. </w:t>
            </w:r>
          </w:p>
          <w:p w14:paraId="59A2A5E8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kiểm tra hợp lệ (độ dài, ký tự, ảnh đại diện). </w:t>
            </w:r>
          </w:p>
          <w:p w14:paraId="352329E7" w14:textId="73ECAC80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6. Hệ thống lưu và phản hồi thành công.</w:t>
            </w:r>
          </w:p>
        </w:tc>
      </w:tr>
      <w:tr w:rsidR="0063253B" w:rsidRPr="000F2CB9" w14:paraId="5DDEAAC8" w14:textId="77777777" w:rsidTr="0034052E">
        <w:tc>
          <w:tcPr>
            <w:tcW w:w="1728" w:type="dxa"/>
            <w:hideMark/>
          </w:tcPr>
          <w:p w14:paraId="4BE9B089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1D47DF13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Dữ liệu không hợp lệ: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Thông báo và quay lại bước 3. </w:t>
            </w:r>
          </w:p>
          <w:p w14:paraId="2C66903D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Tải ảnh lỗi: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Thông báo định dạng / dung lượng; quay lại bước 3. </w:t>
            </w:r>
          </w:p>
          <w:p w14:paraId="5F265D85" w14:textId="69458E0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A3 — Phụ huynh khóa chỉnh sửa: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Học sinh chỉ xem được; chỉ phụ huynh sửa được (cấu hình gia đình).</w:t>
            </w:r>
          </w:p>
        </w:tc>
      </w:tr>
      <w:tr w:rsidR="0063253B" w:rsidRPr="000F2CB9" w14:paraId="78D876B9" w14:textId="77777777" w:rsidTr="0034052E">
        <w:tc>
          <w:tcPr>
            <w:tcW w:w="1728" w:type="dxa"/>
            <w:hideMark/>
          </w:tcPr>
          <w:p w14:paraId="424A90F9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41A883E3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Đã đăng nhập với quyền truy cập hồ sơ.</w:t>
            </w:r>
          </w:p>
        </w:tc>
      </w:tr>
      <w:tr w:rsidR="0063253B" w:rsidRPr="000F2CB9" w14:paraId="640349D8" w14:textId="77777777" w:rsidTr="0034052E">
        <w:tc>
          <w:tcPr>
            <w:tcW w:w="1728" w:type="dxa"/>
            <w:hideMark/>
          </w:tcPr>
          <w:p w14:paraId="234FA08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40CF191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Hồ sơ được cập nhật; các tính năng cá nhân hóa (gợi ý chủ đề, AI) đọc phiên bản mới.</w:t>
            </w:r>
          </w:p>
        </w:tc>
      </w:tr>
    </w:tbl>
    <w:p w14:paraId="6D34DB47" w14:textId="3DB98608" w:rsidR="0063253B" w:rsidRPr="000F2CB9" w:rsidRDefault="0063253B" w:rsidP="0063253B">
      <w:pPr>
        <w:rPr>
          <w:rFonts w:asciiTheme="minorHAnsi" w:hAnsiTheme="minorHAnsi" w:cstheme="minorHAnsi"/>
        </w:rPr>
      </w:pPr>
    </w:p>
    <w:p w14:paraId="1FCD1DA5" w14:textId="18427289" w:rsidR="0063253B" w:rsidRPr="000F2CB9" w:rsidRDefault="0063253B" w:rsidP="00FC6837">
      <w:pPr>
        <w:pStyle w:val="Heading2"/>
      </w:pPr>
      <w:bookmarkStart w:id="6" w:name="_Toc229697749"/>
      <w:r w:rsidRPr="000F2CB9">
        <w:t>UC-03 — Tìm kiếm và chọn bài học</w:t>
      </w:r>
      <w:bookmarkEnd w:id="6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02047E" w14:paraId="71CAFC92" w14:textId="77777777" w:rsidTr="0034052E">
        <w:tc>
          <w:tcPr>
            <w:tcW w:w="1728" w:type="dxa"/>
            <w:hideMark/>
          </w:tcPr>
          <w:p w14:paraId="1AF6F752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0F7AB6FF" w14:textId="77777777" w:rsidR="0063253B" w:rsidRPr="0002047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02047E" w14:paraId="3D79CCF1" w14:textId="77777777" w:rsidTr="0034052E">
        <w:tc>
          <w:tcPr>
            <w:tcW w:w="1728" w:type="dxa"/>
            <w:hideMark/>
          </w:tcPr>
          <w:p w14:paraId="1348662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5B82A17B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Tìm kiếm và chọn bài học.</w:t>
            </w:r>
          </w:p>
        </w:tc>
      </w:tr>
      <w:tr w:rsidR="0063253B" w:rsidRPr="0002047E" w14:paraId="07D3CB4C" w14:textId="77777777" w:rsidTr="0034052E">
        <w:tc>
          <w:tcPr>
            <w:tcW w:w="1728" w:type="dxa"/>
            <w:hideMark/>
          </w:tcPr>
          <w:p w14:paraId="04B80A8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23798443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Học sinh duyệt danh sách bài học, lọc theo môn hoặc chủ đề, rồi mở bài học để bắt đầu.</w:t>
            </w:r>
          </w:p>
        </w:tc>
      </w:tr>
      <w:tr w:rsidR="0063253B" w:rsidRPr="0002047E" w14:paraId="1CD881A0" w14:textId="77777777" w:rsidTr="0034052E">
        <w:tc>
          <w:tcPr>
            <w:tcW w:w="1728" w:type="dxa"/>
            <w:hideMark/>
          </w:tcPr>
          <w:p w14:paraId="632AC4A0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7AC619CB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Kho nội dung bài học.</w:t>
            </w:r>
          </w:p>
        </w:tc>
      </w:tr>
      <w:tr w:rsidR="0063253B" w:rsidRPr="0002047E" w14:paraId="551D6A2C" w14:textId="77777777" w:rsidTr="0034052E">
        <w:tc>
          <w:tcPr>
            <w:tcW w:w="1728" w:type="dxa"/>
            <w:hideMark/>
          </w:tcPr>
          <w:p w14:paraId="38F19AC9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16F89CEC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1. Học sinh mở khu vực “Bài học”. </w:t>
            </w:r>
          </w:p>
          <w:p w14:paraId="163BD49F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hiển thị lưới / danh sách bài học kèm metadata (môn, độ khó, thời lượng). </w:t>
            </w:r>
          </w:p>
          <w:p w14:paraId="2F6F7A02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3. Học sinh áp dụng bộ lọc (ví dụ Toán, Khoa học). </w:t>
            </w:r>
          </w:p>
          <w:p w14:paraId="700A13AE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cập nhật danh sách theo bộ lọc. </w:t>
            </w:r>
          </w:p>
          <w:p w14:paraId="5611344B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5. Học sinh chọn một bài. </w:t>
            </w:r>
          </w:p>
          <w:p w14:paraId="27CBEBAF" w14:textId="4DA1DFBD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6. Hệ thống mở trình phát bài học (chuyển sang UC-04).</w:t>
            </w:r>
          </w:p>
        </w:tc>
      </w:tr>
      <w:tr w:rsidR="0063253B" w:rsidRPr="0002047E" w14:paraId="5BB6D15D" w14:textId="77777777" w:rsidTr="0034052E">
        <w:tc>
          <w:tcPr>
            <w:tcW w:w="1728" w:type="dxa"/>
            <w:hideMark/>
          </w:tcPr>
          <w:p w14:paraId="647EEC67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1B7ED161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Không có bài phù hợp: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Hiển thị trạng thái rỗng và gợi ý bỏ bộ lọc. </w:t>
            </w:r>
          </w:p>
          <w:p w14:paraId="74402420" w14:textId="6D100AE4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Bài học bị khóa theo lộ trình:</w:t>
            </w: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 xml:space="preserve"> Thông báo điều kiện mở khóa (nếu có chính sách lộ trình).</w:t>
            </w:r>
          </w:p>
        </w:tc>
      </w:tr>
      <w:tr w:rsidR="0063253B" w:rsidRPr="0002047E" w14:paraId="4B5D9763" w14:textId="77777777" w:rsidTr="0034052E">
        <w:tc>
          <w:tcPr>
            <w:tcW w:w="1728" w:type="dxa"/>
            <w:hideMark/>
          </w:tcPr>
          <w:p w14:paraId="0F8AD2CD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5BC5B92B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Học sinh đã đăng nhập (hoặc chế độ dùng thử được phép duyệt).</w:t>
            </w:r>
          </w:p>
        </w:tc>
      </w:tr>
      <w:tr w:rsidR="0063253B" w:rsidRPr="0002047E" w14:paraId="35D6CBF4" w14:textId="77777777" w:rsidTr="0034052E">
        <w:tc>
          <w:tcPr>
            <w:tcW w:w="1728" w:type="dxa"/>
            <w:hideMark/>
          </w:tcPr>
          <w:p w14:paraId="608598F7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004A1A12" w14:textId="77777777" w:rsidR="0063253B" w:rsidRP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2047E">
              <w:rPr>
                <w:rFonts w:asciiTheme="minorHAnsi" w:hAnsiTheme="minorHAnsi" w:cstheme="minorHAnsi"/>
                <w:sz w:val="22"/>
                <w:szCs w:val="22"/>
              </w:rPr>
              <w:t>Bài học được chọn được tải; sẵn sàng cho UC-04.</w:t>
            </w:r>
          </w:p>
        </w:tc>
      </w:tr>
    </w:tbl>
    <w:p w14:paraId="0C5B17F4" w14:textId="443A6D79" w:rsidR="0063253B" w:rsidRDefault="0063253B" w:rsidP="0063253B">
      <w:pPr>
        <w:rPr>
          <w:rFonts w:asciiTheme="minorHAnsi" w:hAnsiTheme="minorHAnsi" w:cstheme="minorHAnsi"/>
        </w:rPr>
      </w:pPr>
    </w:p>
    <w:p w14:paraId="7AFE1267" w14:textId="77777777" w:rsidR="0002047E" w:rsidRDefault="0002047E" w:rsidP="0063253B">
      <w:pPr>
        <w:rPr>
          <w:rFonts w:asciiTheme="minorHAnsi" w:hAnsiTheme="minorHAnsi" w:cstheme="minorHAnsi"/>
        </w:rPr>
      </w:pPr>
    </w:p>
    <w:p w14:paraId="418DA581" w14:textId="77777777" w:rsidR="0002047E" w:rsidRDefault="0002047E" w:rsidP="0063253B">
      <w:pPr>
        <w:rPr>
          <w:rFonts w:asciiTheme="minorHAnsi" w:hAnsiTheme="minorHAnsi" w:cstheme="minorHAnsi"/>
        </w:rPr>
      </w:pPr>
    </w:p>
    <w:p w14:paraId="61CB462C" w14:textId="77777777" w:rsidR="0002047E" w:rsidRDefault="0002047E" w:rsidP="0063253B">
      <w:pPr>
        <w:rPr>
          <w:rFonts w:asciiTheme="minorHAnsi" w:hAnsiTheme="minorHAnsi" w:cstheme="minorHAnsi"/>
        </w:rPr>
      </w:pPr>
    </w:p>
    <w:p w14:paraId="6D9A41A9" w14:textId="77777777" w:rsidR="0002047E" w:rsidRPr="000F2CB9" w:rsidRDefault="0002047E" w:rsidP="0063253B">
      <w:pPr>
        <w:rPr>
          <w:rFonts w:asciiTheme="minorHAnsi" w:hAnsiTheme="minorHAnsi" w:cstheme="minorHAnsi"/>
        </w:rPr>
      </w:pPr>
    </w:p>
    <w:p w14:paraId="1DB29202" w14:textId="21A7DE01" w:rsidR="0063253B" w:rsidRPr="000F2CB9" w:rsidRDefault="0063253B" w:rsidP="00FC6837">
      <w:pPr>
        <w:pStyle w:val="Heading2"/>
      </w:pPr>
      <w:bookmarkStart w:id="7" w:name="_Toc229697750"/>
      <w:r w:rsidRPr="000F2CB9">
        <w:t>UC-04 — Thực hiện bài học (slides, quiz)</w:t>
      </w:r>
      <w:bookmarkEnd w:id="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4388F3B4" w14:textId="77777777" w:rsidTr="0034052E">
        <w:tc>
          <w:tcPr>
            <w:tcW w:w="1728" w:type="dxa"/>
            <w:hideMark/>
          </w:tcPr>
          <w:p w14:paraId="66980A33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71CC3E8F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113A010A" w14:textId="77777777" w:rsidTr="0034052E">
        <w:tc>
          <w:tcPr>
            <w:tcW w:w="1728" w:type="dxa"/>
            <w:hideMark/>
          </w:tcPr>
          <w:p w14:paraId="77FA0EB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4F126F0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Thực hiện bài học.</w:t>
            </w:r>
          </w:p>
        </w:tc>
      </w:tr>
      <w:tr w:rsidR="0063253B" w:rsidRPr="0034052E" w14:paraId="5CBF521B" w14:textId="77777777" w:rsidTr="0034052E">
        <w:tc>
          <w:tcPr>
            <w:tcW w:w="1728" w:type="dxa"/>
            <w:hideMark/>
          </w:tcPr>
          <w:p w14:paraId="7946978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242FE70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Học sinh xem từng phần nội dung (slide / thẻ), trả lời câu hỏi trắc nghiệm hoặc tương tác tương đương; hệ thống ghi nhận điểm và tiến độ.</w:t>
            </w:r>
          </w:p>
        </w:tc>
      </w:tr>
      <w:tr w:rsidR="0063253B" w:rsidRPr="0034052E" w14:paraId="07641EDF" w14:textId="77777777" w:rsidTr="0034052E">
        <w:tc>
          <w:tcPr>
            <w:tcW w:w="1728" w:type="dxa"/>
            <w:hideMark/>
          </w:tcPr>
          <w:p w14:paraId="32BDD01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36E4ECFB" w14:textId="65E7EBCE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Lưu tiến độ, dịch vụ AI (kết hợp UC-05 tuỳ cài đặt).</w:t>
            </w:r>
          </w:p>
        </w:tc>
      </w:tr>
      <w:tr w:rsidR="0063253B" w:rsidRPr="0034052E" w14:paraId="21C0A42D" w14:textId="77777777" w:rsidTr="0034052E">
        <w:tc>
          <w:tcPr>
            <w:tcW w:w="1728" w:type="dxa"/>
            <w:hideMark/>
          </w:tcPr>
          <w:p w14:paraId="270101A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66225D45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Hệ thống hiển thị phần đầu tiên của bài học. </w:t>
            </w:r>
          </w:p>
          <w:p w14:paraId="59EDD1FC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Học sinh điều hướng “Tiếp theo / Trước”. </w:t>
            </w:r>
          </w:p>
          <w:p w14:paraId="1D3D505D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Khi gặp câu hỏi, học sinh chọn đáp án hoặc thao tác được thiết kế. </w:t>
            </w:r>
          </w:p>
          <w:p w14:paraId="5476FCFD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phản hồi đúng/sai kèm phản hồi mang tính khuyến khích. </w:t>
            </w:r>
          </w:p>
          <w:p w14:paraId="355A2F86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cập nhật điểm, XP và tiến độ câu hỏi. </w:t>
            </w:r>
          </w:p>
          <w:p w14:paraId="60E7B444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6. Lặp cho đến phần cuối. </w:t>
            </w:r>
          </w:p>
          <w:p w14:paraId="6CA8C5FE" w14:textId="5FDDF408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7. Hệ thống hiển thị tóm tắt kết quả phiên học.</w:t>
            </w:r>
          </w:p>
        </w:tc>
      </w:tr>
      <w:tr w:rsidR="0063253B" w:rsidRPr="0034052E" w14:paraId="31A76453" w14:textId="77777777" w:rsidTr="0034052E">
        <w:tc>
          <w:tcPr>
            <w:tcW w:w="1728" w:type="dxa"/>
            <w:hideMark/>
          </w:tcPr>
          <w:p w14:paraId="7667126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51A9C6B3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Thoát giữa chừng: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Lưu tiến độ tạm; lần sau mở lại từ mốc gần nhất. </w:t>
            </w:r>
          </w:p>
          <w:p w14:paraId="6B3A2B98" w14:textId="33FB7AFB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Trả lời sai nhiều lần: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Hiển thị gợi ý nhẹ hoặc đề xuất ôn (liên kết UC-15 khi có).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A3 — Mất mạng: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báo; giữ cục bộ tạm nếu được hỗ trợ.</w:t>
            </w:r>
          </w:p>
        </w:tc>
      </w:tr>
      <w:tr w:rsidR="0063253B" w:rsidRPr="0034052E" w14:paraId="23684013" w14:textId="77777777" w:rsidTr="0034052E">
        <w:tc>
          <w:tcPr>
            <w:tcW w:w="1728" w:type="dxa"/>
            <w:hideMark/>
          </w:tcPr>
          <w:p w14:paraId="7DC0929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5FC4FE9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Bài học đã chọn (UC-03).</w:t>
            </w:r>
          </w:p>
        </w:tc>
      </w:tr>
      <w:tr w:rsidR="0063253B" w:rsidRPr="0034052E" w14:paraId="2739A7DB" w14:textId="77777777" w:rsidTr="0034052E">
        <w:tc>
          <w:tcPr>
            <w:tcW w:w="1728" w:type="dxa"/>
            <w:hideMark/>
          </w:tcPr>
          <w:p w14:paraId="716EE27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45F370C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Tiến độ và điểm số được cập nhật; dữ liệu phục vụ báo cáo phụ huynh và gamification.</w:t>
            </w:r>
          </w:p>
        </w:tc>
      </w:tr>
    </w:tbl>
    <w:p w14:paraId="69E94D2E" w14:textId="51D5E68E" w:rsidR="0063253B" w:rsidRPr="000F2CB9" w:rsidRDefault="0063253B" w:rsidP="0063253B">
      <w:pPr>
        <w:rPr>
          <w:rFonts w:asciiTheme="minorHAnsi" w:hAnsiTheme="minorHAnsi" w:cstheme="minorHAnsi"/>
        </w:rPr>
      </w:pPr>
    </w:p>
    <w:p w14:paraId="3642C8A2" w14:textId="3FFC88E8" w:rsidR="0063253B" w:rsidRPr="000F2CB9" w:rsidRDefault="0063253B" w:rsidP="00FC6837">
      <w:pPr>
        <w:pStyle w:val="Heading2"/>
      </w:pPr>
      <w:bookmarkStart w:id="8" w:name="_Toc229697751"/>
      <w:r w:rsidRPr="000F2CB9">
        <w:t>UC-05 — Hỗ trợ bởi AI Tutor (Cosmo)</w:t>
      </w:r>
      <w:bookmarkEnd w:id="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5A0F6795" w14:textId="77777777" w:rsidTr="0034052E">
        <w:tc>
          <w:tcPr>
            <w:tcW w:w="1728" w:type="dxa"/>
            <w:hideMark/>
          </w:tcPr>
          <w:p w14:paraId="3B17D069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1BA312A8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0435A83C" w14:textId="77777777" w:rsidTr="0034052E">
        <w:tc>
          <w:tcPr>
            <w:tcW w:w="1728" w:type="dxa"/>
            <w:hideMark/>
          </w:tcPr>
          <w:p w14:paraId="1C05B3F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21D5053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Hỗ trợ bởi AI Tutor.</w:t>
            </w:r>
          </w:p>
        </w:tc>
      </w:tr>
      <w:tr w:rsidR="0063253B" w:rsidRPr="0034052E" w14:paraId="2B3EC8EB" w14:textId="77777777" w:rsidTr="0034052E">
        <w:tc>
          <w:tcPr>
            <w:tcW w:w="1728" w:type="dxa"/>
            <w:hideMark/>
          </w:tcPr>
          <w:p w14:paraId="1983C17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6EA0D60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Trong khi học, học sinh đặt câu hỏi; AI trả lời theo ngữ cảnh bài học, trả lời dạng streaming; mọi nội dung đi qua kiểm duyệt (UC-14).</w:t>
            </w:r>
          </w:p>
        </w:tc>
      </w:tr>
      <w:tr w:rsidR="0063253B" w:rsidRPr="0034052E" w14:paraId="1C093365" w14:textId="77777777" w:rsidTr="0034052E">
        <w:tc>
          <w:tcPr>
            <w:tcW w:w="1728" w:type="dxa"/>
            <w:hideMark/>
          </w:tcPr>
          <w:p w14:paraId="22AEB03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22AB2DC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Mô hình AI,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UC-14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(kiểm duyệt).</w:t>
            </w:r>
          </w:p>
        </w:tc>
      </w:tr>
      <w:tr w:rsidR="0063253B" w:rsidRPr="0034052E" w14:paraId="71E5B739" w14:textId="77777777" w:rsidTr="0034052E">
        <w:tc>
          <w:tcPr>
            <w:tcW w:w="1728" w:type="dxa"/>
            <w:hideMark/>
          </w:tcPr>
          <w:p w14:paraId="28057153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29D9601B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Học sinh mở khung trò chuyện AI trên màn hình bài học. </w:t>
            </w:r>
          </w:p>
          <w:p w14:paraId="6923EADD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Học sinh nhập câu hỏi hoặc chọn gợi ý nhanh. </w:t>
            </w:r>
          </w:p>
          <w:p w14:paraId="77A5AB78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Hệ thống gửi yêu cầu kèm ngữ cảnh bài học (mã bài, phần hiện tại). </w:t>
            </w:r>
          </w:p>
          <w:p w14:paraId="6556E68A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kích hoạt UC-14 cho nội dung đầu vào. </w:t>
            </w:r>
          </w:p>
          <w:p w14:paraId="46B73D7F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5. Nếu an toàn, hệ thống gọi mô hình AI và trả về luồng văn bản. </w:t>
            </w:r>
          </w:p>
          <w:p w14:paraId="00855C79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6. UC-14 kiểm tra đầu ra; nếu hợp lệ, hiển thị cho học sinh. </w:t>
            </w:r>
          </w:p>
          <w:p w14:paraId="73D94980" w14:textId="7EBF008F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7. Học sinh có thể tiếp tục hội thoại hoặc đóng khung.</w:t>
            </w:r>
          </w:p>
        </w:tc>
      </w:tr>
      <w:tr w:rsidR="0063253B" w:rsidRPr="0034052E" w14:paraId="08FCCB4D" w14:textId="77777777" w:rsidTr="0034052E">
        <w:tc>
          <w:tcPr>
            <w:tcW w:w="1728" w:type="dxa"/>
            <w:hideMark/>
          </w:tcPr>
          <w:p w14:paraId="14B2EC23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0A1D162D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Nội dung bị chặn bởi kiểm duyệt: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thân thiện, không hiển thị nội dung vi phạm; ghi log cho quản trị nếu cần. </w:t>
            </w:r>
          </w:p>
          <w:p w14:paraId="25B3EECF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Dịch vụ AI không khả dụng: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và đề xuất thử lại sau. </w:t>
            </w:r>
          </w:p>
          <w:p w14:paraId="2F19B9E1" w14:textId="18E85FE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A3 — Vượt giới hạn tần suất: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chờ hoặc nâng cấp gói (nếu có thương mại hóa).</w:t>
            </w:r>
          </w:p>
        </w:tc>
      </w:tr>
      <w:tr w:rsidR="0063253B" w:rsidRPr="0034052E" w14:paraId="6A047943" w14:textId="77777777" w:rsidTr="0034052E">
        <w:tc>
          <w:tcPr>
            <w:tcW w:w="1728" w:type="dxa"/>
            <w:hideMark/>
          </w:tcPr>
          <w:p w14:paraId="6510054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32A7CA3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Bài học đang mở; tài khoản được phép dùng AI; khóa API hợp lệ ở môi trường triển khai.</w:t>
            </w:r>
          </w:p>
        </w:tc>
      </w:tr>
      <w:tr w:rsidR="0063253B" w:rsidRPr="0034052E" w14:paraId="52D9F66E" w14:textId="77777777" w:rsidTr="0034052E">
        <w:tc>
          <w:tcPr>
            <w:tcW w:w="1728" w:type="dxa"/>
            <w:hideMark/>
          </w:tcPr>
          <w:p w14:paraId="48ACF9C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2EF6F32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Phản hồi hợp lệ được hiển thị hoặc từ chối an toàn; có nhật ký tương tác (theo chính sách riêng tư).</w:t>
            </w:r>
          </w:p>
        </w:tc>
      </w:tr>
    </w:tbl>
    <w:p w14:paraId="4FA90D20" w14:textId="77777777" w:rsidR="0034052E" w:rsidRDefault="0034052E" w:rsidP="0063253B">
      <w:pPr>
        <w:rPr>
          <w:rFonts w:asciiTheme="minorHAnsi" w:hAnsiTheme="minorHAnsi" w:cstheme="minorHAnsi"/>
        </w:rPr>
      </w:pPr>
    </w:p>
    <w:p w14:paraId="50E114C4" w14:textId="5DE036DD" w:rsidR="0063253B" w:rsidRPr="000F2CB9" w:rsidRDefault="0063253B" w:rsidP="00FC6837">
      <w:pPr>
        <w:pStyle w:val="Heading2"/>
      </w:pPr>
      <w:bookmarkStart w:id="9" w:name="_Toc229697752"/>
      <w:r w:rsidRPr="000F2CB9">
        <w:lastRenderedPageBreak/>
        <w:t>UC-06 — Nghe nội dung bằng TTS</w:t>
      </w:r>
      <w:bookmarkEnd w:id="9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27C605BB" w14:textId="77777777" w:rsidTr="0034052E">
        <w:tc>
          <w:tcPr>
            <w:tcW w:w="1728" w:type="dxa"/>
            <w:hideMark/>
          </w:tcPr>
          <w:p w14:paraId="65E67CE4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565220ED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2F3F4674" w14:textId="77777777" w:rsidTr="0034052E">
        <w:tc>
          <w:tcPr>
            <w:tcW w:w="1728" w:type="dxa"/>
            <w:hideMark/>
          </w:tcPr>
          <w:p w14:paraId="72D6A46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2F6E22F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Nghe nội dung bằng TTS.</w:t>
            </w:r>
          </w:p>
        </w:tc>
      </w:tr>
      <w:tr w:rsidR="0063253B" w:rsidRPr="0034052E" w14:paraId="1DE634F4" w14:textId="77777777" w:rsidTr="0034052E">
        <w:tc>
          <w:tcPr>
            <w:tcW w:w="1728" w:type="dxa"/>
            <w:hideMark/>
          </w:tcPr>
          <w:p w14:paraId="297E8DE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7715E45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Đọc to đoạn văn / đề bài phù hợp trẻ chưa đọc thạo, giảm rào cản nhận thức.</w:t>
            </w:r>
          </w:p>
        </w:tc>
      </w:tr>
      <w:tr w:rsidR="0063253B" w:rsidRPr="0034052E" w14:paraId="5ECE783D" w14:textId="77777777" w:rsidTr="0034052E">
        <w:tc>
          <w:tcPr>
            <w:tcW w:w="1728" w:type="dxa"/>
            <w:hideMark/>
          </w:tcPr>
          <w:p w14:paraId="238A299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066B55F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Dịch vụ tổng hợp giọng nói.</w:t>
            </w:r>
          </w:p>
        </w:tc>
      </w:tr>
      <w:tr w:rsidR="0063253B" w:rsidRPr="0034052E" w14:paraId="441A5AE8" w14:textId="77777777" w:rsidTr="0034052E">
        <w:tc>
          <w:tcPr>
            <w:tcW w:w="1728" w:type="dxa"/>
            <w:hideMark/>
          </w:tcPr>
          <w:p w14:paraId="31E7B83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5F4BFA29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Học sinh chọn biểu tượng “Nghe”. </w:t>
            </w:r>
          </w:p>
          <w:p w14:paraId="370A3F48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lấy văn bản nguồn từ phần đang hiển thị. </w:t>
            </w:r>
          </w:p>
          <w:p w14:paraId="3EBD53EF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Hệ thống yêu cầu âm thanh (hoặc lấy từ bộ nhớ đệm nếu đã có). </w:t>
            </w:r>
          </w:p>
          <w:p w14:paraId="2CA0E58D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phát audio; hiển thị trạng thái phát / tạm dừng. </w:t>
            </w:r>
          </w:p>
          <w:p w14:paraId="2193F492" w14:textId="0049DC9B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5. Học sinh dừng hoặc để phát hết.</w:t>
            </w:r>
          </w:p>
        </w:tc>
      </w:tr>
      <w:tr w:rsidR="0063253B" w:rsidRPr="0034052E" w14:paraId="5577433F" w14:textId="77777777" w:rsidTr="0034052E">
        <w:tc>
          <w:tcPr>
            <w:tcW w:w="1728" w:type="dxa"/>
            <w:hideMark/>
          </w:tcPr>
          <w:p w14:paraId="421E564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2C0EEFEA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Lỗi dịch vụ TTS: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và cho phép thử lại. </w:t>
            </w:r>
          </w:p>
          <w:p w14:paraId="20E03C55" w14:textId="33931164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Không có quyền sử dụng TTS: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Ẩn nút hoặc hiển thị hướng dẫn bật tính năng.</w:t>
            </w:r>
          </w:p>
        </w:tc>
      </w:tr>
      <w:tr w:rsidR="0063253B" w:rsidRPr="0034052E" w14:paraId="5B165408" w14:textId="77777777" w:rsidTr="0034052E">
        <w:tc>
          <w:tcPr>
            <w:tcW w:w="1728" w:type="dxa"/>
            <w:hideMark/>
          </w:tcPr>
          <w:p w14:paraId="5B5BB4D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68352D43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Phần bài học có văn bản; thiết bị có loa / tai nghe.</w:t>
            </w:r>
          </w:p>
        </w:tc>
      </w:tr>
      <w:tr w:rsidR="0063253B" w:rsidRPr="0034052E" w14:paraId="003DEB59" w14:textId="77777777" w:rsidTr="0034052E">
        <w:tc>
          <w:tcPr>
            <w:tcW w:w="1728" w:type="dxa"/>
            <w:hideMark/>
          </w:tcPr>
          <w:p w14:paraId="02A297F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32ABB4A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Audio được phát hoặc người dùng chủ động dừng; có thể ghi nhận sự kiện sử dụng (tuỳ sản phẩm).</w:t>
            </w:r>
          </w:p>
        </w:tc>
      </w:tr>
    </w:tbl>
    <w:p w14:paraId="627A71CC" w14:textId="4D179408" w:rsidR="0063253B" w:rsidRPr="000F2CB9" w:rsidRDefault="0063253B" w:rsidP="0063253B">
      <w:pPr>
        <w:rPr>
          <w:rFonts w:asciiTheme="minorHAnsi" w:hAnsiTheme="minorHAnsi" w:cstheme="minorHAnsi"/>
        </w:rPr>
      </w:pPr>
    </w:p>
    <w:p w14:paraId="0E6C8F5B" w14:textId="456FBF98" w:rsidR="0063253B" w:rsidRPr="000F2CB9" w:rsidRDefault="0063253B" w:rsidP="00FC6837">
      <w:pPr>
        <w:pStyle w:val="Heading2"/>
      </w:pPr>
      <w:bookmarkStart w:id="10" w:name="_Toc229697753"/>
      <w:r w:rsidRPr="000F2CB9">
        <w:t>UC-07 — Xem tiến độ, XP và huy hiệu</w:t>
      </w:r>
      <w:bookmarkEnd w:id="10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000387FC" w14:textId="77777777" w:rsidTr="0034052E">
        <w:tc>
          <w:tcPr>
            <w:tcW w:w="1728" w:type="dxa"/>
            <w:hideMark/>
          </w:tcPr>
          <w:p w14:paraId="75C45BAA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08FD7F26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3EDDF205" w14:textId="77777777" w:rsidTr="0034052E">
        <w:tc>
          <w:tcPr>
            <w:tcW w:w="1728" w:type="dxa"/>
            <w:hideMark/>
          </w:tcPr>
          <w:p w14:paraId="2284845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50D60DD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Xem tiến độ, XP và huy hiệu.</w:t>
            </w:r>
          </w:p>
        </w:tc>
      </w:tr>
      <w:tr w:rsidR="0063253B" w:rsidRPr="0034052E" w14:paraId="239DD904" w14:textId="77777777" w:rsidTr="0034052E">
        <w:tc>
          <w:tcPr>
            <w:tcW w:w="1728" w:type="dxa"/>
            <w:hideMark/>
          </w:tcPr>
          <w:p w14:paraId="639A842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39CDB4C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Tổng hợp điểm kinh nghiệm, cấp độ, huy hiệu đã mở và lịch sử hoạt động gần đây.</w:t>
            </w:r>
          </w:p>
        </w:tc>
      </w:tr>
      <w:tr w:rsidR="0063253B" w:rsidRPr="0034052E" w14:paraId="2B130C08" w14:textId="77777777" w:rsidTr="0034052E">
        <w:tc>
          <w:tcPr>
            <w:tcW w:w="1728" w:type="dxa"/>
            <w:hideMark/>
          </w:tcPr>
          <w:p w14:paraId="799B3F4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53D8467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Kho dữ liệu tiến độ.</w:t>
            </w:r>
          </w:p>
        </w:tc>
      </w:tr>
      <w:tr w:rsidR="0063253B" w:rsidRPr="0034052E" w14:paraId="3FD83A12" w14:textId="77777777" w:rsidTr="0034052E">
        <w:tc>
          <w:tcPr>
            <w:tcW w:w="1728" w:type="dxa"/>
            <w:hideMark/>
          </w:tcPr>
          <w:p w14:paraId="14C1647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0C7FFDFA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Học sinh mở “Tiến độ” hoặc “Huy hiệu”. </w:t>
            </w:r>
          </w:p>
          <w:p w14:paraId="021E81E7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tải chỉ số XP, cấp, danh sách huy hiệu. </w:t>
            </w:r>
          </w:p>
          <w:p w14:paraId="6FEFE573" w14:textId="77777777" w:rsidR="00D03DC5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Hệ thống hiển thị trực quan (thanh XP, danh sách, hoạt động). </w:t>
            </w:r>
          </w:p>
          <w:p w14:paraId="5A38606E" w14:textId="676A313D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4. Học sinh xem chi tiết một huy hiệu (điều kiện mở).</w:t>
            </w:r>
          </w:p>
        </w:tc>
      </w:tr>
      <w:tr w:rsidR="0063253B" w:rsidRPr="0034052E" w14:paraId="2F634C2A" w14:textId="77777777" w:rsidTr="0034052E">
        <w:tc>
          <w:tcPr>
            <w:tcW w:w="1728" w:type="dxa"/>
            <w:hideMark/>
          </w:tcPr>
          <w:p w14:paraId="6538A3C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48EFB79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Chưa có dữ liệu: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Hiển thị trạng thái khởi đầu và gợi ý bài học đầu tiên.</w:t>
            </w:r>
          </w:p>
        </w:tc>
      </w:tr>
      <w:tr w:rsidR="0063253B" w:rsidRPr="0034052E" w14:paraId="4AC6A212" w14:textId="77777777" w:rsidTr="0034052E">
        <w:tc>
          <w:tcPr>
            <w:tcW w:w="1728" w:type="dxa"/>
            <w:hideMark/>
          </w:tcPr>
          <w:p w14:paraId="0F6DAA1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7D23357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Đã đăng nhập với vai trò học sinh.</w:t>
            </w:r>
          </w:p>
        </w:tc>
      </w:tr>
      <w:tr w:rsidR="0063253B" w:rsidRPr="0034052E" w14:paraId="61AEACA7" w14:textId="77777777" w:rsidTr="0034052E">
        <w:tc>
          <w:tcPr>
            <w:tcW w:w="1728" w:type="dxa"/>
            <w:hideMark/>
          </w:tcPr>
          <w:p w14:paraId="41445AF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76637C9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Người dùng nắm được tình trạng khen thưởng và lịch sử.</w:t>
            </w:r>
          </w:p>
        </w:tc>
      </w:tr>
    </w:tbl>
    <w:p w14:paraId="052264C1" w14:textId="47E49A83" w:rsidR="0063253B" w:rsidRPr="000F2CB9" w:rsidRDefault="0063253B" w:rsidP="0063253B">
      <w:pPr>
        <w:rPr>
          <w:rFonts w:asciiTheme="minorHAnsi" w:hAnsiTheme="minorHAnsi" w:cstheme="minorHAnsi"/>
        </w:rPr>
      </w:pPr>
    </w:p>
    <w:p w14:paraId="137FEAAD" w14:textId="696F3AA7" w:rsidR="0063253B" w:rsidRPr="000F2CB9" w:rsidRDefault="0063253B" w:rsidP="00FC6837">
      <w:pPr>
        <w:pStyle w:val="Heading2"/>
      </w:pPr>
      <w:bookmarkStart w:id="11" w:name="_Toc229697754"/>
      <w:r w:rsidRPr="000F2CB9">
        <w:t>UC-08 — Xem bảng xếp hạng</w:t>
      </w:r>
      <w:bookmarkEnd w:id="11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7EF6AD6B" w14:textId="77777777" w:rsidTr="0034052E">
        <w:tc>
          <w:tcPr>
            <w:tcW w:w="1728" w:type="dxa"/>
            <w:hideMark/>
          </w:tcPr>
          <w:p w14:paraId="2D5AA8EB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0A0F1072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340A2F9D" w14:textId="77777777" w:rsidTr="0034052E">
        <w:tc>
          <w:tcPr>
            <w:tcW w:w="1728" w:type="dxa"/>
            <w:hideMark/>
          </w:tcPr>
          <w:p w14:paraId="5867D11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21CC41E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Xem bảng xếp hạng.</w:t>
            </w:r>
          </w:p>
        </w:tc>
      </w:tr>
      <w:tr w:rsidR="0063253B" w:rsidRPr="0034052E" w14:paraId="48CAE0D5" w14:textId="77777777" w:rsidTr="0034052E">
        <w:tc>
          <w:tcPr>
            <w:tcW w:w="1728" w:type="dxa"/>
            <w:hideMark/>
          </w:tcPr>
          <w:p w14:paraId="05D15FF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4C5A8C7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Hiển thị xếp hạng cộng đồng theo chỉ số “chuyên cần / nỗ lực” (theo định hướng Vision), vị trí của học sinh hiện tại.</w:t>
            </w:r>
          </w:p>
        </w:tc>
      </w:tr>
      <w:tr w:rsidR="0063253B" w:rsidRPr="0034052E" w14:paraId="795B3643" w14:textId="77777777" w:rsidTr="0034052E">
        <w:tc>
          <w:tcPr>
            <w:tcW w:w="1728" w:type="dxa"/>
            <w:hideMark/>
          </w:tcPr>
          <w:p w14:paraId="2A20290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2ED3406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Dịch vụ xếp hạng / DB.</w:t>
            </w:r>
          </w:p>
        </w:tc>
      </w:tr>
      <w:tr w:rsidR="0063253B" w:rsidRPr="0034052E" w14:paraId="68E5BDF2" w14:textId="77777777" w:rsidTr="0034052E">
        <w:tc>
          <w:tcPr>
            <w:tcW w:w="1728" w:type="dxa"/>
            <w:hideMark/>
          </w:tcPr>
          <w:p w14:paraId="3B3DB00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4897214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1. Học sinh mở “Bảng xếp hạng”. 2. Hệ thống tải top N người chơi và thứ hạng của “tôi”. 3. Hệ thống hiển thị bục / danh sách.</w:t>
            </w:r>
          </w:p>
        </w:tc>
      </w:tr>
      <w:tr w:rsidR="0063253B" w:rsidRPr="0034052E" w14:paraId="25440BB4" w14:textId="77777777" w:rsidTr="0034052E">
        <w:tc>
          <w:tcPr>
            <w:tcW w:w="1728" w:type="dxa"/>
            <w:hideMark/>
          </w:tcPr>
          <w:p w14:paraId="50B4DC7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6A3C6120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Ẩn danh theo COPPA: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Chỉ hiển thị biệt danh đã kiểm duyệt hoặc avatar, không lộ PII. </w:t>
            </w:r>
          </w:p>
          <w:p w14:paraId="457B4648" w14:textId="78C2F4F5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Bảo trì: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tạm không cập nhật.</w:t>
            </w:r>
          </w:p>
        </w:tc>
      </w:tr>
      <w:tr w:rsidR="0063253B" w:rsidRPr="0034052E" w14:paraId="72B37C8C" w14:textId="77777777" w:rsidTr="0034052E">
        <w:tc>
          <w:tcPr>
            <w:tcW w:w="1728" w:type="dxa"/>
            <w:hideMark/>
          </w:tcPr>
          <w:p w14:paraId="3E81C02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12B63247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Đăng nhập (hoặc chế độ xem hạn chế theo thiết kế).</w:t>
            </w:r>
          </w:p>
        </w:tc>
      </w:tr>
      <w:tr w:rsidR="0063253B" w:rsidRPr="0034052E" w14:paraId="48C6CD0B" w14:textId="77777777" w:rsidTr="0034052E">
        <w:tc>
          <w:tcPr>
            <w:tcW w:w="1728" w:type="dxa"/>
            <w:hideMark/>
          </w:tcPr>
          <w:p w14:paraId="6ABDEDE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Điều kiện hậu kiện</w:t>
            </w:r>
          </w:p>
        </w:tc>
        <w:tc>
          <w:tcPr>
            <w:tcW w:w="7848" w:type="dxa"/>
            <w:hideMark/>
          </w:tcPr>
          <w:p w14:paraId="135BEE0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Học sinh biết thứ hạng tương đối và động lực gamification.</w:t>
            </w:r>
          </w:p>
        </w:tc>
      </w:tr>
    </w:tbl>
    <w:p w14:paraId="748126FA" w14:textId="426F1E0C" w:rsidR="0063253B" w:rsidRPr="000F2CB9" w:rsidRDefault="0063253B" w:rsidP="00FC6837">
      <w:pPr>
        <w:pStyle w:val="Heading2"/>
      </w:pPr>
      <w:bookmarkStart w:id="12" w:name="_Toc229697755"/>
      <w:r w:rsidRPr="000F2CB9">
        <w:t>UC-09 — Báo cáo học tập phụ huynh</w:t>
      </w:r>
      <w:bookmarkEnd w:id="12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4E395B95" w14:textId="77777777" w:rsidTr="0034052E">
        <w:tc>
          <w:tcPr>
            <w:tcW w:w="1728" w:type="dxa"/>
            <w:hideMark/>
          </w:tcPr>
          <w:p w14:paraId="19C145A0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2698C7E5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5DE0322E" w14:textId="77777777" w:rsidTr="0034052E">
        <w:tc>
          <w:tcPr>
            <w:tcW w:w="1728" w:type="dxa"/>
            <w:hideMark/>
          </w:tcPr>
          <w:p w14:paraId="097B303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55F61DC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Báo cáo học tập phụ huynh.</w:t>
            </w:r>
          </w:p>
        </w:tc>
      </w:tr>
      <w:tr w:rsidR="0063253B" w:rsidRPr="0034052E" w14:paraId="79E11893" w14:textId="77777777" w:rsidTr="0034052E">
        <w:tc>
          <w:tcPr>
            <w:tcW w:w="1728" w:type="dxa"/>
            <w:hideMark/>
          </w:tcPr>
          <w:p w14:paraId="7CF1E9F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67A9D86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Phụ huynh xem biểu đồ thời gian học, XP theo tuần, phân bổ môn và các chỉ số tổng hợp khác.</w:t>
            </w:r>
          </w:p>
        </w:tc>
      </w:tr>
      <w:tr w:rsidR="0063253B" w:rsidRPr="0034052E" w14:paraId="6FD112F6" w14:textId="77777777" w:rsidTr="0034052E">
        <w:tc>
          <w:tcPr>
            <w:tcW w:w="1728" w:type="dxa"/>
            <w:hideMark/>
          </w:tcPr>
          <w:p w14:paraId="4B78C21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72BA4AB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Phụ huynh.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Dữ liệu tiến độ con (từ tài khoản đã liên kết).</w:t>
            </w:r>
          </w:p>
        </w:tc>
      </w:tr>
      <w:tr w:rsidR="0063253B" w:rsidRPr="0034052E" w14:paraId="30F37F11" w14:textId="77777777" w:rsidTr="0034052E">
        <w:tc>
          <w:tcPr>
            <w:tcW w:w="1728" w:type="dxa"/>
            <w:hideMark/>
          </w:tcPr>
          <w:p w14:paraId="42D1687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4D6D07C2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Phụ huynh đăng nhập và mở “Phụ huynh / Báo cáo”. </w:t>
            </w:r>
          </w:p>
          <w:p w14:paraId="336378A2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xác minh quyền xem con. </w:t>
            </w:r>
          </w:p>
          <w:p w14:paraId="4B882ACD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Hệ thống tải dữ liệu tổng hợp theo khoảng thời gian chọn. </w:t>
            </w:r>
          </w:p>
          <w:p w14:paraId="1ABDA72C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vẽ biểu đồ và chỉ số. </w:t>
            </w:r>
          </w:p>
          <w:p w14:paraId="76A19C3B" w14:textId="41DEC879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5. Phụ huynh xem hoặc đổi khoảng thời gian / chọn con (nếu nhiều con).</w:t>
            </w:r>
          </w:p>
        </w:tc>
      </w:tr>
      <w:tr w:rsidR="0063253B" w:rsidRPr="0034052E" w14:paraId="407CDD32" w14:textId="77777777" w:rsidTr="0034052E">
        <w:tc>
          <w:tcPr>
            <w:tcW w:w="1728" w:type="dxa"/>
            <w:hideMark/>
          </w:tcPr>
          <w:p w14:paraId="085E7DE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7BCC7472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Chưa liên kết con: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Hiển thị hướng dẫn tới UC-10. </w:t>
            </w:r>
          </w:p>
          <w:p w14:paraId="2C11C344" w14:textId="7426490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Dữ liệu trễ: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Hiển thị mốc thời gian cập nhật cuối.</w:t>
            </w:r>
          </w:p>
        </w:tc>
      </w:tr>
      <w:tr w:rsidR="0063253B" w:rsidRPr="0034052E" w14:paraId="53190F8E" w14:textId="77777777" w:rsidTr="0034052E">
        <w:tc>
          <w:tcPr>
            <w:tcW w:w="1728" w:type="dxa"/>
            <w:hideMark/>
          </w:tcPr>
          <w:p w14:paraId="113EAAA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2C26445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Tài khoản phụ huynh; quyền xem dữ liệu con đã được thiết lập.</w:t>
            </w:r>
          </w:p>
        </w:tc>
      </w:tr>
      <w:tr w:rsidR="0063253B" w:rsidRPr="0034052E" w14:paraId="7DC975DC" w14:textId="77777777" w:rsidTr="0034052E">
        <w:tc>
          <w:tcPr>
            <w:tcW w:w="1728" w:type="dxa"/>
            <w:hideMark/>
          </w:tcPr>
          <w:p w14:paraId="037692C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76E9AE1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Phụ huynh nắm được tình hình học tập tổng quan.</w:t>
            </w:r>
          </w:p>
        </w:tc>
      </w:tr>
    </w:tbl>
    <w:p w14:paraId="34BB6558" w14:textId="15FDE270" w:rsidR="0063253B" w:rsidRPr="000F2CB9" w:rsidRDefault="0063253B" w:rsidP="0063253B">
      <w:pPr>
        <w:rPr>
          <w:rFonts w:asciiTheme="minorHAnsi" w:hAnsiTheme="minorHAnsi" w:cstheme="minorHAnsi"/>
        </w:rPr>
      </w:pPr>
    </w:p>
    <w:p w14:paraId="142BB484" w14:textId="42F1E758" w:rsidR="0063253B" w:rsidRPr="000F2CB9" w:rsidRDefault="0063253B" w:rsidP="00FC6837">
      <w:pPr>
        <w:pStyle w:val="Heading2"/>
      </w:pPr>
      <w:bookmarkStart w:id="13" w:name="_Toc229697756"/>
      <w:r w:rsidRPr="000F2CB9">
        <w:t>UC-10 — Liên kết tài khoản gia đình</w:t>
      </w:r>
      <w:bookmarkEnd w:id="13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7C8C48AF" w14:textId="77777777" w:rsidTr="0034052E">
        <w:tc>
          <w:tcPr>
            <w:tcW w:w="1728" w:type="dxa"/>
            <w:hideMark/>
          </w:tcPr>
          <w:p w14:paraId="6BB8F3BB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316B4D96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4DE8B9B0" w14:textId="77777777" w:rsidTr="0034052E">
        <w:tc>
          <w:tcPr>
            <w:tcW w:w="1728" w:type="dxa"/>
            <w:hideMark/>
          </w:tcPr>
          <w:p w14:paraId="2CCD4F9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5B72606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Liên kết tài khoản gia đình.</w:t>
            </w:r>
          </w:p>
        </w:tc>
      </w:tr>
      <w:tr w:rsidR="0063253B" w:rsidRPr="0034052E" w14:paraId="6E7E1BF8" w14:textId="77777777" w:rsidTr="0034052E">
        <w:tc>
          <w:tcPr>
            <w:tcW w:w="1728" w:type="dxa"/>
            <w:hideMark/>
          </w:tcPr>
          <w:p w14:paraId="74287B3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500BC47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Phụ huynh liên kết hoặc tạo hồ sơ con để đồng bộ báo cáo và kiểm soát nội dung theo gia đình.</w:t>
            </w:r>
          </w:p>
        </w:tc>
      </w:tr>
      <w:tr w:rsidR="0063253B" w:rsidRPr="0034052E" w14:paraId="5CBBC985" w14:textId="77777777" w:rsidTr="0034052E">
        <w:tc>
          <w:tcPr>
            <w:tcW w:w="1728" w:type="dxa"/>
            <w:hideMark/>
          </w:tcPr>
          <w:p w14:paraId="7703DF2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6A94779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Phụ huynh.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Học sinh (xác nhận mã / lời mời nếu có), dịch vụ định danh.</w:t>
            </w:r>
          </w:p>
        </w:tc>
      </w:tr>
      <w:tr w:rsidR="0063253B" w:rsidRPr="0034052E" w14:paraId="11EA58F6" w14:textId="77777777" w:rsidTr="0034052E">
        <w:tc>
          <w:tcPr>
            <w:tcW w:w="1728" w:type="dxa"/>
            <w:hideMark/>
          </w:tcPr>
          <w:p w14:paraId="2B2ED6F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2DA02644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Phụ huynh mở “Gia đình / Liên kết”. </w:t>
            </w:r>
          </w:p>
          <w:p w14:paraId="42B78CFC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hiển thị trạng thái liên kết hiện tại. </w:t>
            </w:r>
          </w:p>
          <w:p w14:paraId="578DA4EA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Phụ huynh chọn “Thêm con” hoặc “Nhập mã mời”. </w:t>
            </w:r>
          </w:p>
          <w:p w14:paraId="43D1E58F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Hệ thống xác minh mã / tài khoản con. </w:t>
            </w:r>
          </w:p>
          <w:p w14:paraId="1B324FA6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thiết lập quan hệ phụ huynh–con trong cơ sở dữ liệu. </w:t>
            </w:r>
          </w:p>
          <w:p w14:paraId="3EF9D843" w14:textId="666065E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6. Hiển thị xác nhận thành công.</w:t>
            </w:r>
          </w:p>
        </w:tc>
      </w:tr>
      <w:tr w:rsidR="0063253B" w:rsidRPr="0034052E" w14:paraId="5BDD7FC7" w14:textId="77777777" w:rsidTr="0034052E">
        <w:tc>
          <w:tcPr>
            <w:tcW w:w="1728" w:type="dxa"/>
            <w:hideMark/>
          </w:tcPr>
          <w:p w14:paraId="666387F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484C4DA9" w14:textId="77777777" w:rsidR="0034052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Mã không hợp lệ: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và quay lại bước 3. </w:t>
            </w:r>
          </w:p>
          <w:p w14:paraId="136319B2" w14:textId="74D5C750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Đã đạt giới hạn số con: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chính sách.</w:t>
            </w:r>
          </w:p>
        </w:tc>
      </w:tr>
      <w:tr w:rsidR="0063253B" w:rsidRPr="0034052E" w14:paraId="36052219" w14:textId="77777777" w:rsidTr="0034052E">
        <w:tc>
          <w:tcPr>
            <w:tcW w:w="1728" w:type="dxa"/>
            <w:hideMark/>
          </w:tcPr>
          <w:p w14:paraId="5B7BE56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3B1BD69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Phụ huynh đã đăng nhập.</w:t>
            </w:r>
          </w:p>
        </w:tc>
      </w:tr>
      <w:tr w:rsidR="0063253B" w:rsidRPr="0034052E" w14:paraId="64D74EB1" w14:textId="77777777" w:rsidTr="0034052E">
        <w:tc>
          <w:tcPr>
            <w:tcW w:w="1728" w:type="dxa"/>
            <w:hideMark/>
          </w:tcPr>
          <w:p w14:paraId="7DF9E37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7698F40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Quan hệ gia đình hợp lệ; UC-09 có thể đọc dữ liệu con tương ứng.</w:t>
            </w:r>
          </w:p>
        </w:tc>
      </w:tr>
    </w:tbl>
    <w:p w14:paraId="32F2D084" w14:textId="12C3F7F8" w:rsidR="0063253B" w:rsidRPr="000F2CB9" w:rsidRDefault="0063253B" w:rsidP="0063253B">
      <w:pPr>
        <w:rPr>
          <w:rFonts w:asciiTheme="minorHAnsi" w:hAnsiTheme="minorHAnsi" w:cstheme="minorHAnsi"/>
        </w:rPr>
      </w:pPr>
    </w:p>
    <w:p w14:paraId="2836273B" w14:textId="5544F628" w:rsidR="0063253B" w:rsidRPr="000F2CB9" w:rsidRDefault="0063253B" w:rsidP="00FC6837">
      <w:pPr>
        <w:pStyle w:val="Heading2"/>
      </w:pPr>
      <w:bookmarkStart w:id="14" w:name="_Toc229697757"/>
      <w:r w:rsidRPr="000F2CB9">
        <w:t>UC-11 — Tải tài liệu và sinh nội dung ôn tập (RAG)</w:t>
      </w:r>
      <w:bookmarkEnd w:id="14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336B9FFA" w14:textId="77777777" w:rsidTr="0034052E">
        <w:tc>
          <w:tcPr>
            <w:tcW w:w="1728" w:type="dxa"/>
            <w:hideMark/>
          </w:tcPr>
          <w:p w14:paraId="408BBCA7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4BD131AD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799BFF4A" w14:textId="77777777" w:rsidTr="0034052E">
        <w:tc>
          <w:tcPr>
            <w:tcW w:w="1728" w:type="dxa"/>
            <w:hideMark/>
          </w:tcPr>
          <w:p w14:paraId="42E5036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66C0482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Tải tài liệu và sinh nội dung ôn tập (RAG).</w:t>
            </w:r>
          </w:p>
        </w:tc>
      </w:tr>
      <w:tr w:rsidR="0063253B" w:rsidRPr="0034052E" w14:paraId="6D116DB5" w14:textId="77777777" w:rsidTr="0034052E">
        <w:tc>
          <w:tcPr>
            <w:tcW w:w="1728" w:type="dxa"/>
            <w:hideMark/>
          </w:tcPr>
          <w:p w14:paraId="709DA9E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6B8BCBAC" w14:textId="52A004FC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Người được phép tải PDF (hoặc định dạng cho phép); hệ thống trích văn bản, tạo chỉ mục, sinh bộ câu hỏi / học liệu bám sát nguồn; kiểm duyệt an toàn (UC-14). </w:t>
            </w:r>
            <w:r w:rsidR="00D03DC5" w:rsidRPr="00D03DC5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D03DC5">
              <w:rPr>
                <w:rFonts w:asciiTheme="minorHAnsi" w:hAnsiTheme="minorHAnsi" w:cstheme="minorHAnsi"/>
                <w:sz w:val="22"/>
                <w:szCs w:val="22"/>
              </w:rPr>
              <w:t xml:space="preserve">hụ </w:t>
            </w:r>
            <w:r w:rsidRPr="00D03DC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huynh là người tải tài liệu cho con; ở một số triển khai, quản trị viên đảm nhiệm kho nội dung chung.</w:t>
            </w:r>
          </w:p>
        </w:tc>
      </w:tr>
      <w:tr w:rsidR="0063253B" w:rsidRPr="0034052E" w14:paraId="66EB60E9" w14:textId="77777777" w:rsidTr="0034052E">
        <w:tc>
          <w:tcPr>
            <w:tcW w:w="1728" w:type="dxa"/>
            <w:hideMark/>
          </w:tcPr>
          <w:p w14:paraId="50AAAC1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Tác nhân</w:t>
            </w:r>
          </w:p>
        </w:tc>
        <w:tc>
          <w:tcPr>
            <w:tcW w:w="7848" w:type="dxa"/>
            <w:hideMark/>
          </w:tcPr>
          <w:p w14:paraId="3E97F6F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Phụ huynh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hoặc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Quản trị viên nội dung (theo vai trò được cấp).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Lưu trữ tệp, vector DB, mô hình embedding / LLM,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UC-14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3253B" w:rsidRPr="0034052E" w14:paraId="38AEFF48" w14:textId="77777777" w:rsidTr="0034052E">
        <w:tc>
          <w:tcPr>
            <w:tcW w:w="1728" w:type="dxa"/>
            <w:hideMark/>
          </w:tcPr>
          <w:p w14:paraId="6EF1C76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15BB678B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Người dùng có quyền mở màn hình “Tải tài liệu / Tạo quiz từ PDF”. </w:t>
            </w:r>
          </w:p>
          <w:p w14:paraId="34E3C8C4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Người dùng chọn tệp trong giới hạn định dạng và dung lượng. </w:t>
            </w:r>
          </w:p>
          <w:p w14:paraId="287AA7BD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Hệ thống hiển thị tiến trình xử lý (upload → trích xuất → nhúng → sinh câu hỏi). </w:t>
            </w:r>
          </w:p>
          <w:p w14:paraId="7FDF8D17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UC-14 kiểm tra các đoạn / câu hỏi sinh ra (theo chính sách). </w:t>
            </w:r>
          </w:p>
          <w:p w14:paraId="028182E9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lưu học liệu sinh ra vào kho bài học hoặc gán cho học sinh cụ thể. </w:t>
            </w:r>
          </w:p>
          <w:p w14:paraId="4C7B7E74" w14:textId="3E349694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6. Thông báo hoàn tất và liên kết tới bài học mới / bộ quiz.</w:t>
            </w:r>
          </w:p>
        </w:tc>
      </w:tr>
      <w:tr w:rsidR="0063253B" w:rsidRPr="0034052E" w14:paraId="1A4A1635" w14:textId="77777777" w:rsidTr="0034052E">
        <w:tc>
          <w:tcPr>
            <w:tcW w:w="1728" w:type="dxa"/>
            <w:hideMark/>
          </w:tcPr>
          <w:p w14:paraId="2C845083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2707A61D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Tệp không đọc được: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Thông báo lỗi định dạng. </w:t>
            </w:r>
          </w:p>
          <w:p w14:paraId="1F5916F3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Nội dung nhạy cảm trong tài liệu: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Từ chối hoặc yêu cầu chỉnh sửa; ghi cờ cho quản trị. </w:t>
            </w:r>
          </w:p>
          <w:p w14:paraId="6B1185E2" w14:textId="6B7C6C71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A3 — Hàng đợi xử lý chậm: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Cho phép rời màn hình và nhận thông báo khi xong (nếu có FEAT-06/notification trong roadmap).</w:t>
            </w:r>
          </w:p>
        </w:tc>
      </w:tr>
      <w:tr w:rsidR="0063253B" w:rsidRPr="0034052E" w14:paraId="23022433" w14:textId="77777777" w:rsidTr="0034052E">
        <w:tc>
          <w:tcPr>
            <w:tcW w:w="1728" w:type="dxa"/>
            <w:hideMark/>
          </w:tcPr>
          <w:p w14:paraId="2742A055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420DB5B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Quyền tải lên; cấu hình dịch vụ AI &amp; vector DB hợp lệ trên môi trường.</w:t>
            </w:r>
          </w:p>
        </w:tc>
      </w:tr>
      <w:tr w:rsidR="0063253B" w:rsidRPr="0034052E" w14:paraId="2EDF931F" w14:textId="77777777" w:rsidTr="0034052E">
        <w:tc>
          <w:tcPr>
            <w:tcW w:w="1728" w:type="dxa"/>
            <w:hideMark/>
          </w:tcPr>
          <w:p w14:paraId="24337AC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65F97A8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Học liệu mới khả dụng cho UC-03/UC-04 hoặc được gán riêng; nhật ký xử lý được lưu.</w:t>
            </w:r>
          </w:p>
        </w:tc>
      </w:tr>
    </w:tbl>
    <w:p w14:paraId="44B9461F" w14:textId="77777777" w:rsidR="0034052E" w:rsidRPr="000F2CB9" w:rsidRDefault="0034052E" w:rsidP="0063253B">
      <w:pPr>
        <w:rPr>
          <w:rFonts w:asciiTheme="minorHAnsi" w:hAnsiTheme="minorHAnsi" w:cstheme="minorHAnsi"/>
        </w:rPr>
      </w:pPr>
    </w:p>
    <w:p w14:paraId="11299E36" w14:textId="10F255A3" w:rsidR="0063253B" w:rsidRPr="000F2CB9" w:rsidRDefault="0063253B" w:rsidP="00FC6837">
      <w:pPr>
        <w:pStyle w:val="Heading2"/>
      </w:pPr>
      <w:bookmarkStart w:id="15" w:name="_Toc229697758"/>
      <w:r w:rsidRPr="000F2CB9">
        <w:t>UC-12 — Quản lý danh mục bài học</w:t>
      </w:r>
      <w:bookmarkEnd w:id="1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1D0C6A57" w14:textId="77777777" w:rsidTr="0002047E">
        <w:tc>
          <w:tcPr>
            <w:tcW w:w="1728" w:type="dxa"/>
            <w:hideMark/>
          </w:tcPr>
          <w:p w14:paraId="04A72A81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1C1642C6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075B0876" w14:textId="77777777" w:rsidTr="0002047E">
        <w:tc>
          <w:tcPr>
            <w:tcW w:w="1728" w:type="dxa"/>
            <w:hideMark/>
          </w:tcPr>
          <w:p w14:paraId="00585F3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594A02D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Quản lý danh mục bài học.</w:t>
            </w:r>
          </w:p>
        </w:tc>
      </w:tr>
      <w:tr w:rsidR="0063253B" w:rsidRPr="0034052E" w14:paraId="3AD55151" w14:textId="77777777" w:rsidTr="0002047E">
        <w:tc>
          <w:tcPr>
            <w:tcW w:w="1728" w:type="dxa"/>
            <w:hideMark/>
          </w:tcPr>
          <w:p w14:paraId="4A60546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6C92124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Quản trị viên tạo, sửa, ẩn/hiện, gắn thẻ môn và metadata cho bài học trong kho nội dung.</w:t>
            </w:r>
          </w:p>
        </w:tc>
      </w:tr>
      <w:tr w:rsidR="0063253B" w:rsidRPr="0034052E" w14:paraId="22B6D7D4" w14:textId="77777777" w:rsidTr="0002047E">
        <w:tc>
          <w:tcPr>
            <w:tcW w:w="1728" w:type="dxa"/>
            <w:hideMark/>
          </w:tcPr>
          <w:p w14:paraId="249D6A9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460E03D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Quản trị viên.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Kho nội dung.</w:t>
            </w:r>
          </w:p>
        </w:tc>
      </w:tr>
      <w:tr w:rsidR="0063253B" w:rsidRPr="0034052E" w14:paraId="7CF25195" w14:textId="77777777" w:rsidTr="0002047E">
        <w:tc>
          <w:tcPr>
            <w:tcW w:w="1728" w:type="dxa"/>
            <w:hideMark/>
          </w:tcPr>
          <w:p w14:paraId="5B82AFB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196A6E70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Quản trị đăng nhập và mở “Quản lý bài học”. </w:t>
            </w:r>
          </w:p>
          <w:p w14:paraId="733EB5A7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liệt kê bài học. </w:t>
            </w:r>
          </w:p>
          <w:p w14:paraId="7018A3D2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Quản trị chọn “Thêm mới” hoặc “Sửa”. </w:t>
            </w:r>
          </w:p>
          <w:p w14:paraId="64E5E52C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Nhập metadata và nội dung cấu trúc (slide, quiz). </w:t>
            </w:r>
          </w:p>
          <w:p w14:paraId="22913EF2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5. Hệ thống kiểm tra hợp lệ. </w:t>
            </w:r>
          </w:p>
          <w:p w14:paraId="3F9CC9B1" w14:textId="6295A96A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6. Lưu và xuất bản phiên bản hiển thị cho học sinh.</w:t>
            </w:r>
          </w:p>
        </w:tc>
      </w:tr>
      <w:tr w:rsidR="0063253B" w:rsidRPr="0034052E" w14:paraId="55CE7053" w14:textId="77777777" w:rsidTr="0002047E">
        <w:tc>
          <w:tcPr>
            <w:tcW w:w="1728" w:type="dxa"/>
            <w:hideMark/>
          </w:tcPr>
          <w:p w14:paraId="7730A98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6472D390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Thiếu trường bắt buộc: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Báo lỗi cụ thể. </w:t>
            </w:r>
          </w:p>
          <w:p w14:paraId="20E394C1" w14:textId="392891EC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A2 — Thu hồi bài học: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Đặt trạng thái “ẩn” khỏi UC-03.</w:t>
            </w:r>
          </w:p>
        </w:tc>
      </w:tr>
      <w:tr w:rsidR="0063253B" w:rsidRPr="0034052E" w14:paraId="1B256819" w14:textId="77777777" w:rsidTr="0002047E">
        <w:tc>
          <w:tcPr>
            <w:tcW w:w="1728" w:type="dxa"/>
            <w:hideMark/>
          </w:tcPr>
          <w:p w14:paraId="6BB8138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0FD28AD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Quyền quản trị nội dung.</w:t>
            </w:r>
          </w:p>
        </w:tc>
      </w:tr>
      <w:tr w:rsidR="0063253B" w:rsidRPr="0034052E" w14:paraId="0E6C5C75" w14:textId="77777777" w:rsidTr="0002047E">
        <w:tc>
          <w:tcPr>
            <w:tcW w:w="1728" w:type="dxa"/>
            <w:hideMark/>
          </w:tcPr>
          <w:p w14:paraId="05174294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6861E3C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Danh mục công khai phản ánh thay đổi; học sinh thấy bản cập nhật sau khi đồng bộ.</w:t>
            </w:r>
          </w:p>
        </w:tc>
      </w:tr>
    </w:tbl>
    <w:p w14:paraId="6E239E16" w14:textId="0F01D5AA" w:rsidR="0063253B" w:rsidRPr="000F2CB9" w:rsidRDefault="0063253B" w:rsidP="0063253B">
      <w:pPr>
        <w:rPr>
          <w:rFonts w:asciiTheme="minorHAnsi" w:hAnsiTheme="minorHAnsi" w:cstheme="minorHAnsi"/>
        </w:rPr>
      </w:pPr>
    </w:p>
    <w:p w14:paraId="6774AAED" w14:textId="48B23CC1" w:rsidR="0063253B" w:rsidRPr="000F2CB9" w:rsidRDefault="0063253B" w:rsidP="00FC6837">
      <w:pPr>
        <w:pStyle w:val="Heading2"/>
      </w:pPr>
      <w:bookmarkStart w:id="16" w:name="_Toc229697759"/>
      <w:r w:rsidRPr="000F2CB9">
        <w:t>UC-13 — Xử lý nội dung bị gắn cờ</w:t>
      </w:r>
      <w:bookmarkEnd w:id="16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5A8436B1" w14:textId="77777777" w:rsidTr="0002047E">
        <w:tc>
          <w:tcPr>
            <w:tcW w:w="1728" w:type="dxa"/>
            <w:hideMark/>
          </w:tcPr>
          <w:p w14:paraId="01CE2689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5CA9007A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2F5BC265" w14:textId="77777777" w:rsidTr="0002047E">
        <w:tc>
          <w:tcPr>
            <w:tcW w:w="1728" w:type="dxa"/>
            <w:hideMark/>
          </w:tcPr>
          <w:p w14:paraId="1D330423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49327267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Xử lý nội dung bị gắn cờ.</w:t>
            </w:r>
          </w:p>
        </w:tc>
      </w:tr>
      <w:tr w:rsidR="0063253B" w:rsidRPr="0034052E" w14:paraId="58A094EC" w14:textId="77777777" w:rsidTr="0002047E">
        <w:tc>
          <w:tcPr>
            <w:tcW w:w="1728" w:type="dxa"/>
            <w:hideMark/>
          </w:tcPr>
          <w:p w14:paraId="6E3D628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43F9939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Quản trị viên xem hàng đợi các tương tác / nội dung AI bị đánh dấu, quyết định hành động (giữ, sửa, xóa, cấm người dùng — theo chính sách).</w:t>
            </w:r>
          </w:p>
        </w:tc>
      </w:tr>
      <w:tr w:rsidR="0063253B" w:rsidRPr="0034052E" w14:paraId="28631919" w14:textId="77777777" w:rsidTr="0002047E">
        <w:tc>
          <w:tcPr>
            <w:tcW w:w="1728" w:type="dxa"/>
            <w:hideMark/>
          </w:tcPr>
          <w:p w14:paraId="237E05FE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34B89619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Quản trị viên.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UC-14, nhật ký hệ thống.</w:t>
            </w:r>
          </w:p>
        </w:tc>
      </w:tr>
      <w:tr w:rsidR="0063253B" w:rsidRPr="0034052E" w14:paraId="5E2E243D" w14:textId="77777777" w:rsidTr="0002047E">
        <w:tc>
          <w:tcPr>
            <w:tcW w:w="1728" w:type="dxa"/>
            <w:hideMark/>
          </w:tcPr>
          <w:p w14:paraId="7CC689A7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Luồng sự kiện chính</w:t>
            </w:r>
          </w:p>
        </w:tc>
        <w:tc>
          <w:tcPr>
            <w:tcW w:w="7848" w:type="dxa"/>
            <w:hideMark/>
          </w:tcPr>
          <w:p w14:paraId="16CC872D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Quản trị mở “Nội dung gắn cờ”. </w:t>
            </w:r>
          </w:p>
          <w:p w14:paraId="7226E920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Hệ thống hiển thị danh sách theo mức độ ưu tiên. </w:t>
            </w:r>
          </w:p>
          <w:p w14:paraId="442C7FCC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Quản trị mở chi tiết một mục (ngữ cảnh, người dùng, thời điểm). </w:t>
            </w:r>
          </w:p>
          <w:p w14:paraId="0E076C64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Quản trị chọn hành động (ví dụ “Bác bỏ cảnh báo”, “Ẩn nội dung”, “Khóa tính năng AI tạm thời”). </w:t>
            </w:r>
          </w:p>
          <w:p w14:paraId="679BC6FF" w14:textId="7A2F922B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5. Hệ thống cập nhật trạng thái và ghi audit log.</w:t>
            </w:r>
          </w:p>
        </w:tc>
      </w:tr>
      <w:tr w:rsidR="0063253B" w:rsidRPr="0034052E" w14:paraId="10AE6A2E" w14:textId="77777777" w:rsidTr="0002047E">
        <w:tc>
          <w:tcPr>
            <w:tcW w:w="1728" w:type="dxa"/>
            <w:hideMark/>
          </w:tcPr>
          <w:p w14:paraId="2B311ED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1677E58F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Cần trao đổi nội bộ: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Gán nhãn “đang xem xét” và giữ trong hàng đợi.</w:t>
            </w:r>
          </w:p>
        </w:tc>
      </w:tr>
      <w:tr w:rsidR="0063253B" w:rsidRPr="0034052E" w14:paraId="7B505001" w14:textId="77777777" w:rsidTr="0002047E">
        <w:tc>
          <w:tcPr>
            <w:tcW w:w="1728" w:type="dxa"/>
            <w:hideMark/>
          </w:tcPr>
          <w:p w14:paraId="0E2C2847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4F11DCC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Quyền quản trị; có mục trong hàng đợi.</w:t>
            </w:r>
          </w:p>
        </w:tc>
      </w:tr>
      <w:tr w:rsidR="0063253B" w:rsidRPr="0034052E" w14:paraId="072495DB" w14:textId="77777777" w:rsidTr="0002047E">
        <w:tc>
          <w:tcPr>
            <w:tcW w:w="1728" w:type="dxa"/>
            <w:hideMark/>
          </w:tcPr>
          <w:p w14:paraId="531A24A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2CFD2942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Trạng thái mục được cập nhật; sự kiện được ghi nhận để tuân thủ &amp; cải tiến mô hình.</w:t>
            </w:r>
          </w:p>
        </w:tc>
      </w:tr>
    </w:tbl>
    <w:p w14:paraId="072620E4" w14:textId="78D19459" w:rsidR="0063253B" w:rsidRPr="000F2CB9" w:rsidRDefault="0063253B" w:rsidP="00FC6837">
      <w:pPr>
        <w:pStyle w:val="Heading2"/>
      </w:pPr>
      <w:bookmarkStart w:id="17" w:name="_Toc229697760"/>
      <w:r w:rsidRPr="000F2CB9">
        <w:t>UC-14 — Kiểm duyệt AI tự động</w:t>
      </w:r>
      <w:bookmarkEnd w:id="17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34052E" w14:paraId="2FCAF5AE" w14:textId="77777777" w:rsidTr="000F2CB9">
        <w:tc>
          <w:tcPr>
            <w:tcW w:w="1728" w:type="dxa"/>
            <w:hideMark/>
          </w:tcPr>
          <w:p w14:paraId="5CC87E9A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12ADC77E" w14:textId="77777777" w:rsidR="0063253B" w:rsidRPr="0034052E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34052E" w14:paraId="485736D7" w14:textId="77777777" w:rsidTr="000F2CB9">
        <w:tc>
          <w:tcPr>
            <w:tcW w:w="1728" w:type="dxa"/>
            <w:hideMark/>
          </w:tcPr>
          <w:p w14:paraId="183FE3F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66182BD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Kiểm duyệt AI tự động.</w:t>
            </w:r>
          </w:p>
        </w:tc>
      </w:tr>
      <w:tr w:rsidR="0063253B" w:rsidRPr="0034052E" w14:paraId="2F459AAC" w14:textId="77777777" w:rsidTr="000F2CB9">
        <w:tc>
          <w:tcPr>
            <w:tcW w:w="1728" w:type="dxa"/>
            <w:hideMark/>
          </w:tcPr>
          <w:p w14:paraId="54DFBE7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269B4F80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Hệ thống lọc đầu vào và đầu ra của các luồng AI theo tiêu chí an toàn trẻ em; từ chối hoặc gắn cờ để UC-13 xử lý.</w:t>
            </w:r>
          </w:p>
        </w:tc>
      </w:tr>
      <w:tr w:rsidR="0063253B" w:rsidRPr="0034052E" w14:paraId="1BA243E5" w14:textId="77777777" w:rsidTr="000F2CB9">
        <w:tc>
          <w:tcPr>
            <w:tcW w:w="1728" w:type="dxa"/>
            <w:hideMark/>
          </w:tcPr>
          <w:p w14:paraId="1C4B82AA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17E086D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Hệ thống (tự động). </w:t>
            </w: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API kiểm duyệt bên thứ ba.</w:t>
            </w:r>
          </w:p>
        </w:tc>
      </w:tr>
      <w:tr w:rsidR="0063253B" w:rsidRPr="0034052E" w14:paraId="7AB4C065" w14:textId="77777777" w:rsidTr="000F2CB9">
        <w:tc>
          <w:tcPr>
            <w:tcW w:w="1728" w:type="dxa"/>
            <w:hideMark/>
          </w:tcPr>
          <w:p w14:paraId="3B1374D8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55478CC7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1. Nhận văn bản đầu vào hoặc đầu ra từ luồng AI. </w:t>
            </w:r>
          </w:p>
          <w:p w14:paraId="0CFEF6DE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2. Gửi tới dịch vụ kiểm duyệt. </w:t>
            </w:r>
          </w:p>
          <w:p w14:paraId="49DA3ED8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3. Nhận kết quả phân loại. </w:t>
            </w:r>
          </w:p>
          <w:p w14:paraId="1101D6D6" w14:textId="77777777" w:rsidR="0002047E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4. Nếu an toàn: cho phép tiếp tục luồng gọi AI hoặc hiển thị. </w:t>
            </w:r>
          </w:p>
          <w:p w14:paraId="74765556" w14:textId="54A9CBF2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5. Nếu không an toàn: chặn hiển thị và tạo bản ghi gắn cờ (UC-13).</w:t>
            </w:r>
          </w:p>
        </w:tc>
      </w:tr>
      <w:tr w:rsidR="0063253B" w:rsidRPr="0034052E" w14:paraId="735480A3" w14:textId="77777777" w:rsidTr="000F2CB9">
        <w:tc>
          <w:tcPr>
            <w:tcW w:w="1728" w:type="dxa"/>
            <w:hideMark/>
          </w:tcPr>
          <w:p w14:paraId="0345E22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2B017E3C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Dịch vụ kiểm duyệt lỗi:</w:t>
            </w: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Áp dụng chiến lược “</w:t>
            </w:r>
            <w:proofErr w:type="gramStart"/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an</w:t>
            </w:r>
            <w:proofErr w:type="gramEnd"/>
            <w:r w:rsidRPr="0034052E">
              <w:rPr>
                <w:rFonts w:asciiTheme="minorHAnsi" w:hAnsiTheme="minorHAnsi" w:cstheme="minorHAnsi"/>
                <w:sz w:val="22"/>
                <w:szCs w:val="22"/>
              </w:rPr>
              <w:t xml:space="preserve"> toàn mặc định” (chặn hoặc giảm độ chi tiết) theo cấu hình rủi ro.</w:t>
            </w:r>
          </w:p>
        </w:tc>
      </w:tr>
      <w:tr w:rsidR="0063253B" w:rsidRPr="0034052E" w14:paraId="056E257E" w14:textId="77777777" w:rsidTr="000F2CB9">
        <w:tc>
          <w:tcPr>
            <w:tcW w:w="1728" w:type="dxa"/>
            <w:hideMark/>
          </w:tcPr>
          <w:p w14:paraId="0BD7F0F1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76430D9D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Luồng AI được kích hoạt; cấu hình API moderation.</w:t>
            </w:r>
          </w:p>
        </w:tc>
      </w:tr>
      <w:tr w:rsidR="0063253B" w:rsidRPr="0034052E" w14:paraId="24EC2056" w14:textId="77777777" w:rsidTr="000F2CB9">
        <w:tc>
          <w:tcPr>
            <w:tcW w:w="1728" w:type="dxa"/>
            <w:hideMark/>
          </w:tcPr>
          <w:p w14:paraId="6DA10426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55291A8B" w14:textId="77777777" w:rsidR="0063253B" w:rsidRPr="0034052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4052E">
              <w:rPr>
                <w:rFonts w:asciiTheme="minorHAnsi" w:hAnsiTheme="minorHAnsi" w:cstheme="minorHAnsi"/>
                <w:sz w:val="22"/>
                <w:szCs w:val="22"/>
              </w:rPr>
              <w:t>Chỉ nội dung đạt chuẩn mới đến người dùng; vi phạm được theo dõi.</w:t>
            </w:r>
          </w:p>
        </w:tc>
      </w:tr>
    </w:tbl>
    <w:p w14:paraId="33BD3E28" w14:textId="77777777" w:rsidR="0034052E" w:rsidRDefault="0034052E" w:rsidP="0063253B">
      <w:pPr>
        <w:rPr>
          <w:rFonts w:asciiTheme="minorHAnsi" w:hAnsiTheme="minorHAnsi" w:cstheme="minorHAnsi"/>
          <w:b/>
          <w:bCs/>
        </w:rPr>
      </w:pPr>
    </w:p>
    <w:p w14:paraId="29E38145" w14:textId="787C9271" w:rsidR="0063253B" w:rsidRPr="000F2CB9" w:rsidRDefault="0063253B" w:rsidP="00FC6837">
      <w:pPr>
        <w:pStyle w:val="Heading2"/>
      </w:pPr>
      <w:bookmarkStart w:id="18" w:name="_Toc229697761"/>
      <w:r w:rsidRPr="000F2CB9">
        <w:t>UC-15 — Gợi ý học thích ứng (mở rộng / planned)</w:t>
      </w:r>
      <w:bookmarkEnd w:id="18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28"/>
        <w:gridCol w:w="7848"/>
      </w:tblGrid>
      <w:tr w:rsidR="0063253B" w:rsidRPr="000F2CB9" w14:paraId="44290C9F" w14:textId="77777777" w:rsidTr="000F2CB9">
        <w:tc>
          <w:tcPr>
            <w:tcW w:w="1728" w:type="dxa"/>
            <w:hideMark/>
          </w:tcPr>
          <w:p w14:paraId="36EF0D48" w14:textId="77777777" w:rsidR="0063253B" w:rsidRPr="000F2CB9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Mục</w:t>
            </w:r>
          </w:p>
        </w:tc>
        <w:tc>
          <w:tcPr>
            <w:tcW w:w="7848" w:type="dxa"/>
            <w:hideMark/>
          </w:tcPr>
          <w:p w14:paraId="0BDD4EEA" w14:textId="77777777" w:rsidR="0063253B" w:rsidRPr="000F2CB9" w:rsidRDefault="0063253B" w:rsidP="0063253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Nội dung</w:t>
            </w:r>
          </w:p>
        </w:tc>
      </w:tr>
      <w:tr w:rsidR="0063253B" w:rsidRPr="000F2CB9" w14:paraId="09B9AA84" w14:textId="77777777" w:rsidTr="000F2CB9">
        <w:tc>
          <w:tcPr>
            <w:tcW w:w="1728" w:type="dxa"/>
            <w:hideMark/>
          </w:tcPr>
          <w:p w14:paraId="75D610A4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Tên use case</w:t>
            </w:r>
          </w:p>
        </w:tc>
        <w:tc>
          <w:tcPr>
            <w:tcW w:w="7848" w:type="dxa"/>
            <w:hideMark/>
          </w:tcPr>
          <w:p w14:paraId="30495E76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Gợi ý học thích ứng.</w:t>
            </w:r>
          </w:p>
        </w:tc>
      </w:tr>
      <w:tr w:rsidR="0063253B" w:rsidRPr="000F2CB9" w14:paraId="59C881C7" w14:textId="77777777" w:rsidTr="000F2CB9">
        <w:tc>
          <w:tcPr>
            <w:tcW w:w="1728" w:type="dxa"/>
            <w:hideMark/>
          </w:tcPr>
          <w:p w14:paraId="32CF2EAB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Mô tả ngắn</w:t>
            </w:r>
          </w:p>
        </w:tc>
        <w:tc>
          <w:tcPr>
            <w:tcW w:w="7848" w:type="dxa"/>
            <w:hideMark/>
          </w:tcPr>
          <w:p w14:paraId="513E301C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Dựa trên lịch sử quiz và thời gian học, hệ thống đề xuất độ khó phù hợp và bài ôn khái niệm yếu (theo FEAT-03 trong Vision v2 — </w:t>
            </w: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kế hoạch</w:t>
            </w: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</w:tc>
      </w:tr>
      <w:tr w:rsidR="0063253B" w:rsidRPr="000F2CB9" w14:paraId="10671F6D" w14:textId="77777777" w:rsidTr="000F2CB9">
        <w:tc>
          <w:tcPr>
            <w:tcW w:w="1728" w:type="dxa"/>
            <w:hideMark/>
          </w:tcPr>
          <w:p w14:paraId="7C27A6CD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Tác nhân</w:t>
            </w:r>
          </w:p>
        </w:tc>
        <w:tc>
          <w:tcPr>
            <w:tcW w:w="7848" w:type="dxa"/>
            <w:hideMark/>
          </w:tcPr>
          <w:p w14:paraId="1836FBD0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Chính:</w:t>
            </w: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 Học sinh. </w:t>
            </w: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Phụ:</w:t>
            </w: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 Cơ sở dữ liệu tiến độ tập trung, dịch vụ gợi ý.</w:t>
            </w:r>
          </w:p>
        </w:tc>
      </w:tr>
      <w:tr w:rsidR="0063253B" w:rsidRPr="000F2CB9" w14:paraId="328F00D7" w14:textId="77777777" w:rsidTr="000F2CB9">
        <w:tc>
          <w:tcPr>
            <w:tcW w:w="1728" w:type="dxa"/>
            <w:hideMark/>
          </w:tcPr>
          <w:p w14:paraId="5F2D494D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sự kiện chính</w:t>
            </w:r>
          </w:p>
        </w:tc>
        <w:tc>
          <w:tcPr>
            <w:tcW w:w="7848" w:type="dxa"/>
            <w:hideMark/>
          </w:tcPr>
          <w:p w14:paraId="08CB9570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1. Sau khi hoàn thành hoặc định kỳ, hệ thống phân tích dữ liệu học. </w:t>
            </w:r>
          </w:p>
          <w:p w14:paraId="33833785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2. Xác định khái niệm yếu / độ chính xác thấp.</w:t>
            </w:r>
          </w:p>
          <w:p w14:paraId="110E19CF" w14:textId="77777777" w:rsidR="0002047E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3. Hiển thị mục “Ôn cho bạn” hoặc chỉnh độ khó câu hỏi kế tiếp. </w:t>
            </w:r>
          </w:p>
          <w:p w14:paraId="6761EB5B" w14:textId="2BFC81D9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4. Học sinh chấp nhận hoặc bỏ qua gợi ý.</w:t>
            </w:r>
          </w:p>
        </w:tc>
      </w:tr>
      <w:tr w:rsidR="0063253B" w:rsidRPr="000F2CB9" w14:paraId="4F4BAB0E" w14:textId="77777777" w:rsidTr="000F2CB9">
        <w:tc>
          <w:tcPr>
            <w:tcW w:w="1728" w:type="dxa"/>
            <w:hideMark/>
          </w:tcPr>
          <w:p w14:paraId="331FF878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Luồng thay thế</w:t>
            </w:r>
          </w:p>
        </w:tc>
        <w:tc>
          <w:tcPr>
            <w:tcW w:w="7848" w:type="dxa"/>
            <w:hideMark/>
          </w:tcPr>
          <w:p w14:paraId="6C8BEE8E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 — Dữ liệu chưa đủ:</w:t>
            </w: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 xml:space="preserve"> Không hiển thị gợi ý; tiếp tục lộ trình mặc định.</w:t>
            </w:r>
          </w:p>
        </w:tc>
      </w:tr>
      <w:tr w:rsidR="0063253B" w:rsidRPr="000F2CB9" w14:paraId="2A2BD7BF" w14:textId="77777777" w:rsidTr="000F2CB9">
        <w:tc>
          <w:tcPr>
            <w:tcW w:w="1728" w:type="dxa"/>
            <w:hideMark/>
          </w:tcPr>
          <w:p w14:paraId="24EE2077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tiên quyết</w:t>
            </w:r>
          </w:p>
        </w:tc>
        <w:tc>
          <w:tcPr>
            <w:tcW w:w="7848" w:type="dxa"/>
            <w:hideMark/>
          </w:tcPr>
          <w:p w14:paraId="5E6029AE" w14:textId="7E78F755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Đồng bộ tiến độ thật trên máy chủ</w:t>
            </w:r>
            <w:r w:rsidR="0002047E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63253B" w:rsidRPr="000F2CB9" w14:paraId="1C814D57" w14:textId="77777777" w:rsidTr="000F2CB9">
        <w:trPr>
          <w:trHeight w:val="39"/>
        </w:trPr>
        <w:tc>
          <w:tcPr>
            <w:tcW w:w="1728" w:type="dxa"/>
            <w:hideMark/>
          </w:tcPr>
          <w:p w14:paraId="6F008490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Điều kiện hậu kiện</w:t>
            </w:r>
          </w:p>
        </w:tc>
        <w:tc>
          <w:tcPr>
            <w:tcW w:w="7848" w:type="dxa"/>
            <w:hideMark/>
          </w:tcPr>
          <w:p w14:paraId="01EA81C6" w14:textId="77777777" w:rsidR="0063253B" w:rsidRPr="000F2CB9" w:rsidRDefault="0063253B" w:rsidP="006325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0F2CB9">
              <w:rPr>
                <w:rFonts w:asciiTheme="minorHAnsi" w:hAnsiTheme="minorHAnsi" w:cstheme="minorHAnsi"/>
                <w:sz w:val="22"/>
                <w:szCs w:val="22"/>
              </w:rPr>
              <w:t>Lộ trình cá nhân hóa được cập nhật (khi tính năng được bật).</w:t>
            </w:r>
          </w:p>
        </w:tc>
      </w:tr>
    </w:tbl>
    <w:p w14:paraId="10821784" w14:textId="77777777" w:rsidR="0063253B" w:rsidRPr="000F2CB9" w:rsidRDefault="0063253B" w:rsidP="0063253B">
      <w:pPr>
        <w:rPr>
          <w:rFonts w:asciiTheme="minorHAnsi" w:hAnsiTheme="minorHAnsi" w:cstheme="minorHAnsi"/>
        </w:rPr>
      </w:pPr>
    </w:p>
    <w:sectPr w:rsidR="0063253B" w:rsidRPr="000F2CB9">
      <w:headerReference w:type="default" r:id="rId10"/>
      <w:footerReference w:type="default" r:id="rId11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7AB2" w14:textId="77777777" w:rsidR="008E367C" w:rsidRDefault="008E367C">
      <w:pPr>
        <w:spacing w:line="240" w:lineRule="auto"/>
      </w:pPr>
      <w:r>
        <w:separator/>
      </w:r>
    </w:p>
  </w:endnote>
  <w:endnote w:type="continuationSeparator" w:id="0">
    <w:p w14:paraId="0654AF18" w14:textId="77777777" w:rsidR="008E367C" w:rsidRDefault="008E36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C307A" w14:paraId="0F0DC78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DA2E99C" w14:textId="77777777" w:rsidR="009C307A" w:rsidRDefault="00630073">
          <w:pPr>
            <w:ind w:right="360"/>
            <w:rPr>
              <w:sz w:val="24"/>
            </w:rPr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E8E521" w14:textId="286EF1F4" w:rsidR="009C307A" w:rsidRDefault="00630073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fldSimple w:instr=" DOCPROPERTY &quot;Company&quot;  \* MERGEFORMAT ">
            <w:r w:rsidR="00512FAF">
              <w:t>&lt;Company Name&gt;</w:t>
            </w:r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AB4628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AAB0C8F" w14:textId="77777777" w:rsidR="009C307A" w:rsidRDefault="00630073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92485E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1EAC705E" w14:textId="77777777" w:rsidR="009C307A" w:rsidRDefault="009C30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477B0" w14:textId="77777777" w:rsidR="008E367C" w:rsidRDefault="008E367C">
      <w:pPr>
        <w:spacing w:line="240" w:lineRule="auto"/>
      </w:pPr>
      <w:r>
        <w:separator/>
      </w:r>
    </w:p>
  </w:footnote>
  <w:footnote w:type="continuationSeparator" w:id="0">
    <w:p w14:paraId="2EF45E44" w14:textId="77777777" w:rsidR="008E367C" w:rsidRDefault="008E36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145D" w14:textId="77777777" w:rsidR="009C307A" w:rsidRDefault="009C307A">
    <w:pPr>
      <w:rPr>
        <w:sz w:val="24"/>
      </w:rPr>
    </w:pPr>
  </w:p>
  <w:p w14:paraId="5E0D346F" w14:textId="77777777" w:rsidR="009C307A" w:rsidRDefault="009C307A">
    <w:pPr>
      <w:pBdr>
        <w:top w:val="single" w:sz="6" w:space="1" w:color="auto"/>
      </w:pBdr>
      <w:rPr>
        <w:sz w:val="24"/>
      </w:rPr>
    </w:pPr>
  </w:p>
  <w:p w14:paraId="3BA181E2" w14:textId="479D24AE" w:rsidR="009C307A" w:rsidRDefault="004D65A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Melon</w:t>
    </w:r>
  </w:p>
  <w:p w14:paraId="3E0082BC" w14:textId="77777777" w:rsidR="009C307A" w:rsidRDefault="009C307A">
    <w:pPr>
      <w:pBdr>
        <w:bottom w:val="single" w:sz="6" w:space="1" w:color="auto"/>
      </w:pBdr>
      <w:jc w:val="right"/>
      <w:rPr>
        <w:sz w:val="24"/>
      </w:rPr>
    </w:pPr>
  </w:p>
  <w:p w14:paraId="34A432A6" w14:textId="77777777" w:rsidR="009C307A" w:rsidRDefault="009C30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C307A" w14:paraId="650351DA" w14:textId="77777777" w:rsidTr="0063253B">
      <w:trPr>
        <w:trHeight w:val="165"/>
      </w:trPr>
      <w:tc>
        <w:tcPr>
          <w:tcW w:w="6379" w:type="dxa"/>
        </w:tcPr>
        <w:p w14:paraId="6DBF4B08" w14:textId="333FC3D4" w:rsidR="009C307A" w:rsidRDefault="009D56F6">
          <w:r>
            <w:t>Melon</w:t>
          </w:r>
        </w:p>
      </w:tc>
      <w:tc>
        <w:tcPr>
          <w:tcW w:w="3179" w:type="dxa"/>
        </w:tcPr>
        <w:p w14:paraId="5EAE6FC9" w14:textId="5611C62A" w:rsidR="009C307A" w:rsidRDefault="00630073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 w:rsidR="0063253B">
            <w:t>1</w:t>
          </w:r>
          <w:r w:rsidR="00DA6243">
            <w:t>.0</w:t>
          </w:r>
        </w:p>
      </w:tc>
    </w:tr>
    <w:tr w:rsidR="009C307A" w14:paraId="40AEA71E" w14:textId="77777777">
      <w:tc>
        <w:tcPr>
          <w:tcW w:w="6379" w:type="dxa"/>
        </w:tcPr>
        <w:p w14:paraId="4B67FE3F" w14:textId="77777777" w:rsidR="009C307A" w:rsidRPr="00DA6243" w:rsidRDefault="00FE4E5F" w:rsidP="002A16F7">
          <w:pPr>
            <w:rPr>
              <w:sz w:val="18"/>
              <w:szCs w:val="18"/>
            </w:rPr>
          </w:pPr>
          <w:r w:rsidRPr="00DA6243">
            <w:rPr>
              <w:sz w:val="18"/>
              <w:szCs w:val="18"/>
            </w:rPr>
            <w:fldChar w:fldCharType="begin"/>
          </w:r>
          <w:r w:rsidRPr="00DA6243">
            <w:rPr>
              <w:sz w:val="18"/>
              <w:szCs w:val="18"/>
            </w:rPr>
            <w:instrText xml:space="preserve">title  \* Mergeformat </w:instrText>
          </w:r>
          <w:r w:rsidRPr="00DA6243">
            <w:rPr>
              <w:sz w:val="18"/>
              <w:szCs w:val="18"/>
            </w:rPr>
            <w:fldChar w:fldCharType="separate"/>
          </w:r>
          <w:r w:rsidR="00512FAF" w:rsidRPr="00DA6243">
            <w:rPr>
              <w:sz w:val="18"/>
              <w:szCs w:val="18"/>
            </w:rPr>
            <w:t>Use-Case Specification</w:t>
          </w:r>
          <w:r w:rsidRPr="00DA6243">
            <w:rPr>
              <w:sz w:val="18"/>
              <w:szCs w:val="18"/>
            </w:rPr>
            <w:fldChar w:fldCharType="end"/>
          </w:r>
        </w:p>
      </w:tc>
      <w:tc>
        <w:tcPr>
          <w:tcW w:w="3179" w:type="dxa"/>
        </w:tcPr>
        <w:p w14:paraId="6F919FDC" w14:textId="68A2E02B" w:rsidR="009C307A" w:rsidRDefault="00630073">
          <w:r>
            <w:t xml:space="preserve">  Date:  </w:t>
          </w:r>
          <w:r w:rsidR="00DA6243">
            <w:t>May 2026</w:t>
          </w:r>
        </w:p>
      </w:tc>
    </w:tr>
    <w:tr w:rsidR="009C307A" w14:paraId="589BA831" w14:textId="77777777">
      <w:tc>
        <w:tcPr>
          <w:tcW w:w="9558" w:type="dxa"/>
          <w:gridSpan w:val="2"/>
        </w:tcPr>
        <w:p w14:paraId="074E0ED5" w14:textId="5B51ADAE" w:rsidR="009C307A" w:rsidRPr="0063253B" w:rsidRDefault="0063253B" w:rsidP="0063253B">
          <w:pPr>
            <w:widowControl/>
            <w:spacing w:line="240" w:lineRule="auto"/>
            <w:rPr>
              <w:sz w:val="18"/>
              <w:szCs w:val="18"/>
            </w:rPr>
          </w:pPr>
          <w:r w:rsidRPr="0063253B">
            <w:rPr>
              <w:sz w:val="18"/>
              <w:szCs w:val="18"/>
            </w:rPr>
            <w:t>MELON-UCS-v1.0-20260514</w:t>
          </w:r>
        </w:p>
      </w:tc>
    </w:tr>
  </w:tbl>
  <w:p w14:paraId="66903D16" w14:textId="77777777" w:rsidR="009C307A" w:rsidRDefault="009C30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8A97E59"/>
    <w:multiLevelType w:val="hybridMultilevel"/>
    <w:tmpl w:val="95543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A2252E8"/>
    <w:multiLevelType w:val="hybridMultilevel"/>
    <w:tmpl w:val="26388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6734A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2608E7"/>
    <w:multiLevelType w:val="hybridMultilevel"/>
    <w:tmpl w:val="35CA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CC002E5"/>
    <w:multiLevelType w:val="hybridMultilevel"/>
    <w:tmpl w:val="95543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9278FE"/>
    <w:multiLevelType w:val="multilevel"/>
    <w:tmpl w:val="00921E1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977348">
    <w:abstractNumId w:val="0"/>
  </w:num>
  <w:num w:numId="2" w16cid:durableId="123281183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556118698">
    <w:abstractNumId w:val="12"/>
  </w:num>
  <w:num w:numId="4" w16cid:durableId="1833327368">
    <w:abstractNumId w:val="25"/>
  </w:num>
  <w:num w:numId="5" w16cid:durableId="1997222717">
    <w:abstractNumId w:val="18"/>
  </w:num>
  <w:num w:numId="6" w16cid:durableId="549456920">
    <w:abstractNumId w:val="17"/>
  </w:num>
  <w:num w:numId="7" w16cid:durableId="691298094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238564152">
    <w:abstractNumId w:val="2"/>
  </w:num>
  <w:num w:numId="9" w16cid:durableId="500048777">
    <w:abstractNumId w:val="24"/>
  </w:num>
  <w:num w:numId="10" w16cid:durableId="13264846">
    <w:abstractNumId w:val="4"/>
  </w:num>
  <w:num w:numId="11" w16cid:durableId="1209294228">
    <w:abstractNumId w:val="14"/>
  </w:num>
  <w:num w:numId="12" w16cid:durableId="1425416068">
    <w:abstractNumId w:val="11"/>
  </w:num>
  <w:num w:numId="13" w16cid:durableId="172503022">
    <w:abstractNumId w:val="23"/>
  </w:num>
  <w:num w:numId="14" w16cid:durableId="1374773498">
    <w:abstractNumId w:val="10"/>
  </w:num>
  <w:num w:numId="15" w16cid:durableId="2062365087">
    <w:abstractNumId w:val="5"/>
  </w:num>
  <w:num w:numId="16" w16cid:durableId="79837217">
    <w:abstractNumId w:val="22"/>
  </w:num>
  <w:num w:numId="17" w16cid:durableId="320274601">
    <w:abstractNumId w:val="16"/>
  </w:num>
  <w:num w:numId="18" w16cid:durableId="49378518">
    <w:abstractNumId w:val="8"/>
  </w:num>
  <w:num w:numId="19" w16cid:durableId="91169146">
    <w:abstractNumId w:val="15"/>
  </w:num>
  <w:num w:numId="20" w16cid:durableId="978725854">
    <w:abstractNumId w:val="9"/>
  </w:num>
  <w:num w:numId="21" w16cid:durableId="1674215174">
    <w:abstractNumId w:val="21"/>
  </w:num>
  <w:num w:numId="22" w16cid:durableId="1304429504">
    <w:abstractNumId w:val="19"/>
  </w:num>
  <w:num w:numId="23" w16cid:durableId="1637754721">
    <w:abstractNumId w:val="7"/>
  </w:num>
  <w:num w:numId="24" w16cid:durableId="1588877139">
    <w:abstractNumId w:val="6"/>
  </w:num>
  <w:num w:numId="25" w16cid:durableId="1046560423">
    <w:abstractNumId w:val="13"/>
  </w:num>
  <w:num w:numId="26" w16cid:durableId="2073962616">
    <w:abstractNumId w:val="20"/>
  </w:num>
  <w:num w:numId="27" w16cid:durableId="17071713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2FAF"/>
    <w:rsid w:val="00016409"/>
    <w:rsid w:val="0002047E"/>
    <w:rsid w:val="000266C1"/>
    <w:rsid w:val="000379FC"/>
    <w:rsid w:val="0005448B"/>
    <w:rsid w:val="00063D9C"/>
    <w:rsid w:val="000A0E7B"/>
    <w:rsid w:val="000A4D5C"/>
    <w:rsid w:val="000C0AE6"/>
    <w:rsid w:val="000C5EAE"/>
    <w:rsid w:val="000C7E2A"/>
    <w:rsid w:val="000D02B5"/>
    <w:rsid w:val="000F2CB9"/>
    <w:rsid w:val="000F6A6F"/>
    <w:rsid w:val="00145797"/>
    <w:rsid w:val="001926FD"/>
    <w:rsid w:val="001C1F0A"/>
    <w:rsid w:val="001C21FD"/>
    <w:rsid w:val="001E597A"/>
    <w:rsid w:val="001E5E15"/>
    <w:rsid w:val="001F7DF6"/>
    <w:rsid w:val="00203A10"/>
    <w:rsid w:val="00240CB1"/>
    <w:rsid w:val="00241189"/>
    <w:rsid w:val="00253488"/>
    <w:rsid w:val="00255B17"/>
    <w:rsid w:val="00261EE2"/>
    <w:rsid w:val="00283626"/>
    <w:rsid w:val="00286BF7"/>
    <w:rsid w:val="00296467"/>
    <w:rsid w:val="002A16F7"/>
    <w:rsid w:val="002B37D6"/>
    <w:rsid w:val="002C788A"/>
    <w:rsid w:val="002C7CB2"/>
    <w:rsid w:val="00303B75"/>
    <w:rsid w:val="0034052E"/>
    <w:rsid w:val="00366692"/>
    <w:rsid w:val="003912F0"/>
    <w:rsid w:val="003B55A1"/>
    <w:rsid w:val="003D081E"/>
    <w:rsid w:val="003D5F07"/>
    <w:rsid w:val="003F741E"/>
    <w:rsid w:val="004078A2"/>
    <w:rsid w:val="004A46CA"/>
    <w:rsid w:val="004D146C"/>
    <w:rsid w:val="004D14DB"/>
    <w:rsid w:val="004D65A1"/>
    <w:rsid w:val="004E3DCC"/>
    <w:rsid w:val="00512D5C"/>
    <w:rsid w:val="00512FAF"/>
    <w:rsid w:val="005835BF"/>
    <w:rsid w:val="00591379"/>
    <w:rsid w:val="005B2D99"/>
    <w:rsid w:val="005B6CA7"/>
    <w:rsid w:val="00621BED"/>
    <w:rsid w:val="00630073"/>
    <w:rsid w:val="0063253B"/>
    <w:rsid w:val="00661C90"/>
    <w:rsid w:val="006D0A9A"/>
    <w:rsid w:val="00705E25"/>
    <w:rsid w:val="007201F3"/>
    <w:rsid w:val="00722628"/>
    <w:rsid w:val="00727D12"/>
    <w:rsid w:val="00735E6A"/>
    <w:rsid w:val="007C150D"/>
    <w:rsid w:val="00804E89"/>
    <w:rsid w:val="00810936"/>
    <w:rsid w:val="00876F9C"/>
    <w:rsid w:val="00881E33"/>
    <w:rsid w:val="00894BE2"/>
    <w:rsid w:val="008A0730"/>
    <w:rsid w:val="008A7F64"/>
    <w:rsid w:val="008C235D"/>
    <w:rsid w:val="008E367C"/>
    <w:rsid w:val="0092485E"/>
    <w:rsid w:val="00930E23"/>
    <w:rsid w:val="00941ADF"/>
    <w:rsid w:val="00952E28"/>
    <w:rsid w:val="00962FFB"/>
    <w:rsid w:val="00970592"/>
    <w:rsid w:val="0099736E"/>
    <w:rsid w:val="009B420A"/>
    <w:rsid w:val="009C307A"/>
    <w:rsid w:val="009D00EE"/>
    <w:rsid w:val="009D033E"/>
    <w:rsid w:val="009D56F6"/>
    <w:rsid w:val="009F55EC"/>
    <w:rsid w:val="00A013D1"/>
    <w:rsid w:val="00A149F1"/>
    <w:rsid w:val="00A43CFC"/>
    <w:rsid w:val="00A5675A"/>
    <w:rsid w:val="00A6373E"/>
    <w:rsid w:val="00A734D9"/>
    <w:rsid w:val="00A83A76"/>
    <w:rsid w:val="00A9740D"/>
    <w:rsid w:val="00AA2DFE"/>
    <w:rsid w:val="00AA7C3B"/>
    <w:rsid w:val="00AB4628"/>
    <w:rsid w:val="00AF7300"/>
    <w:rsid w:val="00B27476"/>
    <w:rsid w:val="00B305DC"/>
    <w:rsid w:val="00B50DB6"/>
    <w:rsid w:val="00B808A1"/>
    <w:rsid w:val="00B84F54"/>
    <w:rsid w:val="00BA460E"/>
    <w:rsid w:val="00BF2D2B"/>
    <w:rsid w:val="00BF554F"/>
    <w:rsid w:val="00C55CA7"/>
    <w:rsid w:val="00C63672"/>
    <w:rsid w:val="00C71211"/>
    <w:rsid w:val="00C940E9"/>
    <w:rsid w:val="00C95372"/>
    <w:rsid w:val="00C975CC"/>
    <w:rsid w:val="00CC1AB1"/>
    <w:rsid w:val="00CC505C"/>
    <w:rsid w:val="00CC554D"/>
    <w:rsid w:val="00CD4E74"/>
    <w:rsid w:val="00CE05C2"/>
    <w:rsid w:val="00CF47BE"/>
    <w:rsid w:val="00D03DC5"/>
    <w:rsid w:val="00D35282"/>
    <w:rsid w:val="00D4008C"/>
    <w:rsid w:val="00D8281D"/>
    <w:rsid w:val="00D931B6"/>
    <w:rsid w:val="00D95CAB"/>
    <w:rsid w:val="00DA6243"/>
    <w:rsid w:val="00DC44DD"/>
    <w:rsid w:val="00DD1A2E"/>
    <w:rsid w:val="00DE2F23"/>
    <w:rsid w:val="00E03F5B"/>
    <w:rsid w:val="00E06BE7"/>
    <w:rsid w:val="00E27CBE"/>
    <w:rsid w:val="00E46B3F"/>
    <w:rsid w:val="00E9175C"/>
    <w:rsid w:val="00EC00CE"/>
    <w:rsid w:val="00EC45E3"/>
    <w:rsid w:val="00EC4F2D"/>
    <w:rsid w:val="00F02F9F"/>
    <w:rsid w:val="00F17244"/>
    <w:rsid w:val="00F25C41"/>
    <w:rsid w:val="00F54DC2"/>
    <w:rsid w:val="00F6155A"/>
    <w:rsid w:val="00F77891"/>
    <w:rsid w:val="00F92264"/>
    <w:rsid w:val="00F94CDD"/>
    <w:rsid w:val="00FC6837"/>
    <w:rsid w:val="00FE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F274B"/>
  <w15:docId w15:val="{8D6D6C74-960B-45DE-99A1-818CF8AA5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6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59"/>
    <w:rsid w:val="004E3DC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3DCC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8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88A"/>
    <w:rPr>
      <w:rFonts w:ascii="Tahoma" w:hAnsi="Tahoma" w:cs="Tahoma"/>
      <w:sz w:val="16"/>
      <w:szCs w:val="16"/>
    </w:rPr>
  </w:style>
  <w:style w:type="table" w:styleId="TableGridLight">
    <w:name w:val="Grid Table Light"/>
    <w:basedOn w:val="TableNormal"/>
    <w:uiPriority w:val="40"/>
    <w:rsid w:val="006325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C6837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\Desktop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CBBC-3153-4EB7-A18E-94275CB4B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rup_ucspec.dot</Template>
  <TotalTime>219</TotalTime>
  <Pages>10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Huy Nguyen</dc:creator>
  <cp:keywords/>
  <dc:description/>
  <cp:lastModifiedBy>Nam Nguyen</cp:lastModifiedBy>
  <cp:revision>154</cp:revision>
  <cp:lastPrinted>1900-12-31T17:00:00Z</cp:lastPrinted>
  <dcterms:created xsi:type="dcterms:W3CDTF">2015-04-06T09:23:00Z</dcterms:created>
  <dcterms:modified xsi:type="dcterms:W3CDTF">2026-05-15T12:29:00Z</dcterms:modified>
</cp:coreProperties>
</file>